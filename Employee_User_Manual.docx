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B378F" w14:textId="735E8767" w:rsidR="00524243" w:rsidRPr="005119E4" w:rsidRDefault="00DD6B61" w:rsidP="005119E4">
      <w:pPr>
        <w:pStyle w:val="DocTitle"/>
        <w:ind w:left="3150"/>
        <w:rPr>
          <w:lang w:val="fr-FR"/>
        </w:rPr>
        <w:sectPr w:rsidR="00524243" w:rsidRPr="005119E4" w:rsidSect="009A7C06">
          <w:headerReference w:type="even" r:id="rId11"/>
          <w:headerReference w:type="default" r:id="rId12"/>
          <w:footerReference w:type="even" r:id="rId13"/>
          <w:footerReference w:type="default" r:id="rId14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  <w:r w:rsidRPr="002E202D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AD84E0F" wp14:editId="07777777">
                <wp:simplePos x="0" y="0"/>
                <wp:positionH relativeFrom="column">
                  <wp:posOffset>46990</wp:posOffset>
                </wp:positionH>
                <wp:positionV relativeFrom="paragraph">
                  <wp:posOffset>-886460</wp:posOffset>
                </wp:positionV>
                <wp:extent cx="4000500" cy="53340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21CAFF" w14:textId="77777777" w:rsidR="0000425B" w:rsidRPr="00F640DB" w:rsidRDefault="0000425B" w:rsidP="00F640DB">
                            <w:pPr>
                              <w:spacing w:before="40" w:after="40"/>
                              <w:rPr>
                                <w:color w:val="auto"/>
                                <w:sz w:val="16"/>
                              </w:rPr>
                            </w:pPr>
                            <w:r>
                              <w:rPr>
                                <w:color w:val="auto"/>
                                <w:sz w:val="16"/>
                              </w:rPr>
                              <w:t>Information Type: SOP</w:t>
                            </w:r>
                          </w:p>
                          <w:p w14:paraId="5351D315" w14:textId="77777777" w:rsidR="0000425B" w:rsidRPr="00F640DB" w:rsidRDefault="0000425B" w:rsidP="00F640DB">
                            <w:pPr>
                              <w:spacing w:before="40" w:after="40"/>
                              <w:rPr>
                                <w:color w:val="auto"/>
                                <w:sz w:val="16"/>
                              </w:rPr>
                            </w:pPr>
                            <w:r w:rsidRPr="00F640DB">
                              <w:rPr>
                                <w:color w:val="auto"/>
                                <w:sz w:val="16"/>
                              </w:rPr>
                              <w:t>Company Name:</w:t>
                            </w:r>
                            <w:r>
                              <w:rPr>
                                <w:color w:val="auto"/>
                                <w:sz w:val="16"/>
                              </w:rPr>
                              <w:t xml:space="preserve"> </w:t>
                            </w:r>
                            <w:r w:rsidRPr="00F640DB">
                              <w:rPr>
                                <w:color w:val="auto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  <w:sz w:val="16"/>
                              </w:rPr>
                              <w:t>NTT Data</w:t>
                            </w:r>
                          </w:p>
                          <w:p w14:paraId="52676556" w14:textId="77777777" w:rsidR="0000425B" w:rsidRDefault="0000425B" w:rsidP="00F640DB">
                            <w:pPr>
                              <w:spacing w:before="40" w:after="40"/>
                              <w:rPr>
                                <w:color w:val="auto"/>
                                <w:sz w:val="16"/>
                              </w:rPr>
                            </w:pPr>
                            <w:r w:rsidRPr="00F640DB">
                              <w:rPr>
                                <w:color w:val="auto"/>
                                <w:sz w:val="16"/>
                              </w:rPr>
                              <w:t>Informatio</w:t>
                            </w:r>
                            <w:r>
                              <w:rPr>
                                <w:color w:val="auto"/>
                                <w:sz w:val="16"/>
                              </w:rPr>
                              <w:t>n Owner: Patient Access Support</w:t>
                            </w:r>
                          </w:p>
                          <w:p w14:paraId="672A6659" w14:textId="77777777" w:rsidR="0000425B" w:rsidRPr="00F640DB" w:rsidRDefault="0000425B" w:rsidP="00F640DB">
                            <w:pPr>
                              <w:spacing w:before="40" w:after="4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AD84E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7pt;margin-top:-69.8pt;width:315pt;height:4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" stroked="f">
                <v:textbox>
                  <w:txbxContent>
                    <w:p w14:paraId="6521CAFF" w14:textId="77777777" w:rsidR="0000425B" w:rsidRPr="00F640DB" w:rsidRDefault="0000425B" w:rsidP="00F640DB">
                      <w:pPr>
                        <w:spacing w:before="40" w:after="40"/>
                        <w:rPr>
                          <w:color w:val="auto"/>
                          <w:sz w:val="16"/>
                        </w:rPr>
                      </w:pPr>
                      <w:r>
                        <w:rPr>
                          <w:color w:val="auto"/>
                          <w:sz w:val="16"/>
                        </w:rPr>
                        <w:t>Information Type: SOP</w:t>
                      </w:r>
                    </w:p>
                    <w:p w14:paraId="5351D315" w14:textId="77777777" w:rsidR="0000425B" w:rsidRPr="00F640DB" w:rsidRDefault="0000425B" w:rsidP="00F640DB">
                      <w:pPr>
                        <w:spacing w:before="40" w:after="40"/>
                        <w:rPr>
                          <w:color w:val="auto"/>
                          <w:sz w:val="16"/>
                        </w:rPr>
                      </w:pPr>
                      <w:r w:rsidRPr="00F640DB">
                        <w:rPr>
                          <w:color w:val="auto"/>
                          <w:sz w:val="16"/>
                        </w:rPr>
                        <w:t>Company Name:</w:t>
                      </w:r>
                      <w:r>
                        <w:rPr>
                          <w:color w:val="auto"/>
                          <w:sz w:val="16"/>
                        </w:rPr>
                        <w:t xml:space="preserve"> </w:t>
                      </w:r>
                      <w:r w:rsidRPr="00F640DB">
                        <w:rPr>
                          <w:color w:val="auto"/>
                          <w:sz w:val="16"/>
                        </w:rPr>
                        <w:t xml:space="preserve"> </w:t>
                      </w:r>
                      <w:r>
                        <w:rPr>
                          <w:color w:val="auto"/>
                          <w:sz w:val="16"/>
                        </w:rPr>
                        <w:t>NTT Data</w:t>
                      </w:r>
                    </w:p>
                    <w:p w14:paraId="52676556" w14:textId="77777777" w:rsidR="0000425B" w:rsidRDefault="0000425B" w:rsidP="00F640DB">
                      <w:pPr>
                        <w:spacing w:before="40" w:after="40"/>
                        <w:rPr>
                          <w:color w:val="auto"/>
                          <w:sz w:val="16"/>
                        </w:rPr>
                      </w:pPr>
                      <w:r w:rsidRPr="00F640DB">
                        <w:rPr>
                          <w:color w:val="auto"/>
                          <w:sz w:val="16"/>
                        </w:rPr>
                        <w:t>Informatio</w:t>
                      </w:r>
                      <w:r>
                        <w:rPr>
                          <w:color w:val="auto"/>
                          <w:sz w:val="16"/>
                        </w:rPr>
                        <w:t>n Owner: Patient Access Support</w:t>
                      </w:r>
                    </w:p>
                    <w:p w14:paraId="672A6659" w14:textId="77777777" w:rsidR="0000425B" w:rsidRPr="00F640DB" w:rsidRDefault="0000425B" w:rsidP="00F640DB">
                      <w:pPr>
                        <w:spacing w:before="40" w:after="40"/>
                      </w:pPr>
                    </w:p>
                  </w:txbxContent>
                </v:textbox>
              </v:shape>
            </w:pict>
          </mc:Fallback>
        </mc:AlternateContent>
      </w:r>
      <w:bookmarkStart w:id="2" w:name="_Toc474919371"/>
      <w:r w:rsidR="0000425B" w:rsidRPr="0000425B">
        <w:t xml:space="preserve"> </w:t>
      </w:r>
      <w:bookmarkEnd w:id="2"/>
      <w:r w:rsidR="00E743FF">
        <w:t>Online Income Tax Proof Submission Employee User Manual</w:t>
      </w:r>
    </w:p>
    <w:p w14:paraId="02859DF2" w14:textId="1A453503" w:rsidR="00ED4550" w:rsidRDefault="00ED4550" w:rsidP="00ED4550">
      <w:pPr>
        <w:pStyle w:val="TOCTitle"/>
      </w:pPr>
      <w:r>
        <w:lastRenderedPageBreak/>
        <w:t>Contents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708"/>
        <w:gridCol w:w="7495"/>
        <w:gridCol w:w="1065"/>
      </w:tblGrid>
      <w:tr w:rsidR="00ED4550" w14:paraId="60A63870" w14:textId="77777777" w:rsidTr="00ED45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0B9D0D18" w14:textId="375F0531" w:rsidR="00ED4550" w:rsidRDefault="00ED4550" w:rsidP="00ED4550">
            <w:pPr>
              <w:spacing w:before="0" w:after="0"/>
              <w:jc w:val="center"/>
            </w:pPr>
            <w:r>
              <w:t>S.no</w:t>
            </w:r>
          </w:p>
        </w:tc>
        <w:tc>
          <w:tcPr>
            <w:tcW w:w="7495" w:type="dxa"/>
          </w:tcPr>
          <w:p w14:paraId="230C1B9A" w14:textId="4D12017E" w:rsidR="00ED4550" w:rsidRDefault="00ED4550" w:rsidP="00ED4550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1065" w:type="dxa"/>
          </w:tcPr>
          <w:p w14:paraId="228B9A2B" w14:textId="3BB43193" w:rsidR="00ED4550" w:rsidRDefault="00ED4550" w:rsidP="00ED4550">
            <w:pPr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Page.No</w:t>
            </w:r>
          </w:p>
        </w:tc>
      </w:tr>
      <w:tr w:rsidR="00ED4550" w14:paraId="286E9850" w14:textId="77777777" w:rsidTr="00ED4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63D01234" w14:textId="5A89B62C" w:rsidR="00ED4550" w:rsidRPr="00ED4550" w:rsidRDefault="00ED4550">
            <w:pPr>
              <w:spacing w:before="0" w:after="0"/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495" w:type="dxa"/>
          </w:tcPr>
          <w:p w14:paraId="405735D9" w14:textId="68B068EB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Content</w:t>
            </w:r>
          </w:p>
        </w:tc>
        <w:tc>
          <w:tcPr>
            <w:tcW w:w="1065" w:type="dxa"/>
          </w:tcPr>
          <w:p w14:paraId="6CB9A151" w14:textId="52B5F5E8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ED4550" w14:paraId="4228D741" w14:textId="77777777" w:rsidTr="00ED4550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5D60084" w14:textId="3EB69DCB" w:rsidR="00ED4550" w:rsidRP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7495" w:type="dxa"/>
          </w:tcPr>
          <w:p w14:paraId="6DDE9E6B" w14:textId="24EBCD2A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</w:t>
            </w:r>
          </w:p>
        </w:tc>
        <w:tc>
          <w:tcPr>
            <w:tcW w:w="1065" w:type="dxa"/>
          </w:tcPr>
          <w:p w14:paraId="1070603E" w14:textId="052A99AE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ED4550" w14:paraId="0077D57E" w14:textId="77777777" w:rsidTr="00ED4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33D6C350" w14:textId="7ED04571" w:rsidR="00ED4550" w:rsidRP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7495" w:type="dxa"/>
          </w:tcPr>
          <w:p w14:paraId="510FA0B7" w14:textId="03855427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</w:t>
            </w:r>
          </w:p>
        </w:tc>
        <w:tc>
          <w:tcPr>
            <w:tcW w:w="1065" w:type="dxa"/>
          </w:tcPr>
          <w:p w14:paraId="5F955F59" w14:textId="2CFA1EB5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ED4550" w14:paraId="241ED4BC" w14:textId="77777777" w:rsidTr="00ED4550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045F56E" w14:textId="1704F1F2" w:rsidR="00ED4550" w:rsidRP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7495" w:type="dxa"/>
          </w:tcPr>
          <w:p w14:paraId="66E52858" w14:textId="7187D201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Guidelines</w:t>
            </w:r>
          </w:p>
        </w:tc>
        <w:tc>
          <w:tcPr>
            <w:tcW w:w="1065" w:type="dxa"/>
          </w:tcPr>
          <w:p w14:paraId="0049A3D5" w14:textId="02906914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ED4550" w14:paraId="07CECFF8" w14:textId="77777777" w:rsidTr="00ED4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DD3E62C" w14:textId="33C287FD" w:rsidR="00ED4550" w:rsidRP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7495" w:type="dxa"/>
          </w:tcPr>
          <w:p w14:paraId="5531FED9" w14:textId="72EAE31F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HRA</w:t>
            </w:r>
          </w:p>
        </w:tc>
        <w:tc>
          <w:tcPr>
            <w:tcW w:w="1065" w:type="dxa"/>
          </w:tcPr>
          <w:p w14:paraId="7A0AB501" w14:textId="3818138C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ED4550" w14:paraId="2DFBA75B" w14:textId="77777777" w:rsidTr="00ED4550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7EE1F0DD" w14:textId="55C15CC7" w:rsid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7495" w:type="dxa"/>
          </w:tcPr>
          <w:p w14:paraId="3CE24ABE" w14:textId="6AEE35BB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House Loan</w:t>
            </w:r>
          </w:p>
        </w:tc>
        <w:tc>
          <w:tcPr>
            <w:tcW w:w="1065" w:type="dxa"/>
          </w:tcPr>
          <w:p w14:paraId="505A299F" w14:textId="4F903AC6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ED4550" w14:paraId="70C6D5BC" w14:textId="77777777" w:rsidTr="00ED4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1EFBFDA3" w14:textId="76111369" w:rsid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7495" w:type="dxa"/>
          </w:tcPr>
          <w:p w14:paraId="443E2AA9" w14:textId="1DC819C3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80C</w:t>
            </w:r>
          </w:p>
        </w:tc>
        <w:tc>
          <w:tcPr>
            <w:tcW w:w="1065" w:type="dxa"/>
          </w:tcPr>
          <w:p w14:paraId="1FF76412" w14:textId="2091078A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ED4550" w14:paraId="104C9949" w14:textId="77777777" w:rsidTr="00ED4550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5E610E7E" w14:textId="2B9E675D" w:rsid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7495" w:type="dxa"/>
          </w:tcPr>
          <w:p w14:paraId="4C75CE17" w14:textId="54C30944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80D</w:t>
            </w:r>
          </w:p>
        </w:tc>
        <w:tc>
          <w:tcPr>
            <w:tcW w:w="1065" w:type="dxa"/>
          </w:tcPr>
          <w:p w14:paraId="5E702BC9" w14:textId="59475383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ED4550" w14:paraId="128BAC33" w14:textId="77777777" w:rsidTr="00ED45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4765C965" w14:textId="76F01A19" w:rsid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</w:p>
        </w:tc>
        <w:tc>
          <w:tcPr>
            <w:tcW w:w="7495" w:type="dxa"/>
          </w:tcPr>
          <w:p w14:paraId="26EBF2C5" w14:textId="5533EEE5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Others</w:t>
            </w:r>
          </w:p>
        </w:tc>
        <w:tc>
          <w:tcPr>
            <w:tcW w:w="1065" w:type="dxa"/>
          </w:tcPr>
          <w:p w14:paraId="44CD498E" w14:textId="4D307D7F" w:rsidR="00ED4550" w:rsidRDefault="00ED4550">
            <w:pPr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ED4550" w14:paraId="3A43CAA1" w14:textId="77777777" w:rsidTr="00ED4550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" w:type="dxa"/>
          </w:tcPr>
          <w:p w14:paraId="2ECDD02D" w14:textId="75499133" w:rsidR="00ED4550" w:rsidRDefault="00ED4550">
            <w:pPr>
              <w:spacing w:before="0"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7495" w:type="dxa"/>
          </w:tcPr>
          <w:p w14:paraId="28B81395" w14:textId="3C1213F5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Final Submission and 12BB</w:t>
            </w:r>
          </w:p>
        </w:tc>
        <w:tc>
          <w:tcPr>
            <w:tcW w:w="1065" w:type="dxa"/>
          </w:tcPr>
          <w:p w14:paraId="38D40EAD" w14:textId="5BA20954" w:rsidR="00ED4550" w:rsidRDefault="00ED4550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</w:tbl>
    <w:p w14:paraId="39783BD7" w14:textId="4FFEF18D" w:rsidR="00ED4550" w:rsidRDefault="00ED4550">
      <w:pPr>
        <w:spacing w:before="0" w:after="0"/>
      </w:pPr>
      <w:r>
        <w:br w:type="page"/>
      </w:r>
    </w:p>
    <w:p w14:paraId="04DB85C3" w14:textId="77777777" w:rsidR="00ED4550" w:rsidRDefault="00ED4550" w:rsidP="00ED4550">
      <w:pPr>
        <w:pStyle w:val="TOCTitle"/>
      </w:pPr>
      <w:r>
        <w:lastRenderedPageBreak/>
        <w:t>Login</w:t>
      </w:r>
    </w:p>
    <w:p w14:paraId="593BC8C8" w14:textId="59F16BF7" w:rsidR="0020632E" w:rsidRDefault="00767FBC" w:rsidP="00767FBC">
      <w:r>
        <w:rPr>
          <w:noProof/>
        </w:rPr>
        <w:drawing>
          <wp:inline distT="0" distB="0" distL="0" distR="0" wp14:anchorId="1DC7B860" wp14:editId="1F1F1425">
            <wp:extent cx="3067050" cy="219011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11" cy="219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D75AE" wp14:editId="4B21467B">
            <wp:extent cx="278130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8EE0" w14:textId="77777777" w:rsidR="0020632E" w:rsidRDefault="0020632E" w:rsidP="0020632E"/>
    <w:p w14:paraId="42801419" w14:textId="77777777" w:rsidR="0020632E" w:rsidRDefault="0020632E" w:rsidP="0020632E">
      <w:pPr>
        <w:pStyle w:val="BodyBullet1"/>
      </w:pPr>
      <w:r>
        <w:t>Enter your log in credentials when you are already registered with Online income tax proof submission system.</w:t>
      </w:r>
    </w:p>
    <w:p w14:paraId="468FCC10" w14:textId="77777777" w:rsidR="0020632E" w:rsidRDefault="0020632E" w:rsidP="0020632E">
      <w:pPr>
        <w:pStyle w:val="BodyBullet1"/>
        <w:rPr>
          <w:b/>
          <w:bCs/>
        </w:rPr>
      </w:pPr>
      <w:r>
        <w:t xml:space="preserve">Still you have doubts to know how to login please put your cursor on </w:t>
      </w:r>
      <w:r w:rsidRPr="00E743FF">
        <w:rPr>
          <w:b/>
          <w:bCs/>
        </w:rPr>
        <w:t>“How to Login?”</w:t>
      </w:r>
      <w:r>
        <w:rPr>
          <w:b/>
          <w:bCs/>
        </w:rPr>
        <w:t>.</w:t>
      </w:r>
    </w:p>
    <w:p w14:paraId="15945882" w14:textId="66BA4C8D" w:rsidR="0020632E" w:rsidRDefault="0020632E" w:rsidP="0020632E">
      <w:pPr>
        <w:pStyle w:val="BodyBullet1"/>
      </w:pPr>
      <w:r>
        <w:t>If you are not registered with Online income tax proof submission system, please click on register.</w:t>
      </w:r>
    </w:p>
    <w:p w14:paraId="1417A394" w14:textId="69EB1CE2" w:rsidR="005119E4" w:rsidRDefault="005119E4" w:rsidP="005119E4">
      <w:pPr>
        <w:pStyle w:val="BodyBullet1"/>
        <w:numPr>
          <w:ilvl w:val="0"/>
          <w:numId w:val="0"/>
        </w:numPr>
        <w:ind w:left="360" w:hanging="360"/>
      </w:pPr>
    </w:p>
    <w:p w14:paraId="7BC00C2C" w14:textId="3B901DFF" w:rsidR="005119E4" w:rsidRPr="00E743FF" w:rsidRDefault="007A514F" w:rsidP="005119E4">
      <w:pPr>
        <w:pStyle w:val="BodyBullet1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1027CE2B" wp14:editId="3F305EF5">
            <wp:extent cx="4495800" cy="259064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798" cy="26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2D6" w14:textId="6633A7D4" w:rsidR="005119E4" w:rsidRDefault="005119E4" w:rsidP="005119E4">
      <w:pPr>
        <w:pStyle w:val="TOCTitle"/>
      </w:pPr>
      <w:r>
        <w:lastRenderedPageBreak/>
        <w:t>Register</w:t>
      </w:r>
    </w:p>
    <w:p w14:paraId="6049114C" w14:textId="799DB0FF" w:rsidR="00741405" w:rsidRDefault="00777A2E" w:rsidP="00E743FF">
      <w:r>
        <w:rPr>
          <w:noProof/>
        </w:rPr>
        <w:drawing>
          <wp:inline distT="0" distB="0" distL="0" distR="0" wp14:anchorId="319C1216" wp14:editId="0FC7EB4A">
            <wp:extent cx="594360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A74D" w14:textId="3611175B" w:rsidR="00741405" w:rsidRDefault="00741405" w:rsidP="00E743FF"/>
    <w:p w14:paraId="48B9C47E" w14:textId="03C91C36" w:rsidR="00741405" w:rsidRDefault="005119E4" w:rsidP="005119E4">
      <w:pPr>
        <w:pStyle w:val="BodyBullet1"/>
      </w:pPr>
      <w:r>
        <w:t>Enter the credentials to register the new user.</w:t>
      </w:r>
    </w:p>
    <w:p w14:paraId="554BF06C" w14:textId="7D59F40C" w:rsidR="005119E4" w:rsidRDefault="005119E4" w:rsidP="005119E4">
      <w:pPr>
        <w:pStyle w:val="BodyBullet1"/>
      </w:pPr>
      <w:r>
        <w:t>Fallow the steps shown in this window to login.</w:t>
      </w:r>
    </w:p>
    <w:p w14:paraId="7EF4714F" w14:textId="3D11DC31" w:rsidR="005119E4" w:rsidRDefault="005119E4" w:rsidP="005119E4">
      <w:pPr>
        <w:pStyle w:val="BodyBullet1"/>
      </w:pPr>
      <w:r>
        <w:t>Please check the pattern of the Password that is automatically generated when you are registering.</w:t>
      </w:r>
    </w:p>
    <w:p w14:paraId="71391372" w14:textId="77777777" w:rsidR="005119E4" w:rsidRDefault="005119E4" w:rsidP="005119E4">
      <w:pPr>
        <w:pStyle w:val="BodyBullet1"/>
        <w:numPr>
          <w:ilvl w:val="0"/>
          <w:numId w:val="0"/>
        </w:numPr>
        <w:ind w:left="360"/>
      </w:pPr>
    </w:p>
    <w:p w14:paraId="43F65DA5" w14:textId="5D735549" w:rsidR="0020632E" w:rsidRDefault="0020632E" w:rsidP="00E743FF"/>
    <w:p w14:paraId="3CB426E7" w14:textId="0624B769" w:rsidR="005119E4" w:rsidRDefault="005119E4" w:rsidP="005119E4">
      <w:pPr>
        <w:pStyle w:val="TOCTitle"/>
      </w:pPr>
      <w:r>
        <w:lastRenderedPageBreak/>
        <w:t>Guidelines</w:t>
      </w:r>
    </w:p>
    <w:p w14:paraId="15C4ED61" w14:textId="5161DA6C" w:rsidR="0020632E" w:rsidRDefault="0020632E" w:rsidP="00E743FF"/>
    <w:p w14:paraId="32054377" w14:textId="0EFA0B18" w:rsidR="005119E4" w:rsidRDefault="005119E4" w:rsidP="00E743FF"/>
    <w:p w14:paraId="2988498C" w14:textId="2DD1C9E9" w:rsidR="005119E4" w:rsidRDefault="00777A2E" w:rsidP="00E743FF">
      <w:r>
        <w:rPr>
          <w:noProof/>
        </w:rPr>
        <w:drawing>
          <wp:inline distT="0" distB="0" distL="0" distR="0" wp14:anchorId="643BAC69" wp14:editId="5DD46054">
            <wp:extent cx="5943600" cy="3498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9FBA" w14:textId="499CDE8E" w:rsidR="0020632E" w:rsidRDefault="0020632E" w:rsidP="00E743FF"/>
    <w:p w14:paraId="362AE80B" w14:textId="304B2C4D" w:rsidR="0074738F" w:rsidRDefault="0074738F" w:rsidP="0074738F">
      <w:pPr>
        <w:pStyle w:val="BodyBullet1"/>
      </w:pPr>
      <w:r>
        <w:t xml:space="preserve">Check the details provided on the screen are yours or not. If it is yours, please proceed further tabs </w:t>
      </w:r>
    </w:p>
    <w:p w14:paraId="40F00CE5" w14:textId="15384FE7" w:rsidR="0074738F" w:rsidRDefault="0074738F" w:rsidP="0074738F">
      <w:pPr>
        <w:pStyle w:val="BodyBullet1"/>
        <w:numPr>
          <w:ilvl w:val="0"/>
          <w:numId w:val="0"/>
        </w:numPr>
        <w:ind w:left="360"/>
      </w:pPr>
      <w:r>
        <w:t>Else contact admin for more details</w:t>
      </w:r>
    </w:p>
    <w:p w14:paraId="4E613593" w14:textId="4C12BE2F" w:rsidR="0074738F" w:rsidRDefault="005119E4" w:rsidP="0074738F">
      <w:pPr>
        <w:pStyle w:val="BodyBullet1"/>
      </w:pPr>
      <w:r>
        <w:t xml:space="preserve">Read the Guideline carefully </w:t>
      </w:r>
      <w:r w:rsidR="0074738F">
        <w:t>for submitting your Tax proof.</w:t>
      </w:r>
    </w:p>
    <w:p w14:paraId="0616DEB4" w14:textId="26D109EC" w:rsidR="0074738F" w:rsidRDefault="0074738F" w:rsidP="0074738F">
      <w:pPr>
        <w:pStyle w:val="BodyBullet1"/>
        <w:numPr>
          <w:ilvl w:val="0"/>
          <w:numId w:val="0"/>
        </w:numPr>
        <w:ind w:left="360" w:hanging="360"/>
      </w:pPr>
    </w:p>
    <w:p w14:paraId="2605BA48" w14:textId="10AF0A3C" w:rsidR="0074738F" w:rsidRDefault="0074738F" w:rsidP="0074738F">
      <w:pPr>
        <w:pStyle w:val="TOCTitle"/>
      </w:pPr>
      <w:r>
        <w:lastRenderedPageBreak/>
        <w:t>HRA</w:t>
      </w:r>
    </w:p>
    <w:p w14:paraId="3C766798" w14:textId="2571094A" w:rsidR="0074738F" w:rsidRDefault="0074738F" w:rsidP="0074738F">
      <w:pPr>
        <w:pStyle w:val="BodyBullet1"/>
        <w:numPr>
          <w:ilvl w:val="0"/>
          <w:numId w:val="0"/>
        </w:numPr>
        <w:ind w:left="360" w:hanging="360"/>
      </w:pPr>
    </w:p>
    <w:p w14:paraId="7C7E11E7" w14:textId="338D4609" w:rsidR="0074738F" w:rsidRDefault="00777A2E" w:rsidP="0074738F">
      <w:pPr>
        <w:pStyle w:val="BodyBullet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DC489F5" wp14:editId="757C1456">
            <wp:extent cx="5943600" cy="31940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7481" w14:textId="1EE1E410" w:rsidR="0074738F" w:rsidRDefault="0074738F" w:rsidP="0074738F">
      <w:pPr>
        <w:pStyle w:val="BodyBullet1"/>
      </w:pPr>
      <w:r>
        <w:t>Enter the required fields and enter the amount monthly basis.</w:t>
      </w:r>
    </w:p>
    <w:p w14:paraId="5AF6F707" w14:textId="1D8CBFF8" w:rsidR="0074738F" w:rsidRDefault="0074738F" w:rsidP="0074738F">
      <w:pPr>
        <w:pStyle w:val="BodyBullet1"/>
      </w:pPr>
      <w:r>
        <w:t>Fist entry will be replicated to all the months details replicated items are editable.</w:t>
      </w:r>
    </w:p>
    <w:p w14:paraId="3BAD46DD" w14:textId="6743584F" w:rsidR="0074738F" w:rsidRDefault="0074738F" w:rsidP="0074738F">
      <w:pPr>
        <w:pStyle w:val="BodyBullet1"/>
      </w:pPr>
      <w:r>
        <w:t>Incase your amount is exceeded 100000/- your land lord pan number is required.</w:t>
      </w:r>
    </w:p>
    <w:p w14:paraId="1D9FBA13" w14:textId="5AD69B4D" w:rsidR="0074738F" w:rsidRDefault="0074738F" w:rsidP="0074738F">
      <w:pPr>
        <w:pStyle w:val="BodyBullet1"/>
      </w:pPr>
      <w:r>
        <w:t>Upload the proof as shown below.</w:t>
      </w:r>
      <w:r w:rsidR="00AA69FD" w:rsidRPr="00AA69FD">
        <w:rPr>
          <w:noProof/>
        </w:rPr>
        <w:t xml:space="preserve"> </w:t>
      </w:r>
    </w:p>
    <w:p w14:paraId="51BD3006" w14:textId="12C3BE8B" w:rsidR="0074738F" w:rsidRDefault="00777A2E" w:rsidP="00AA69FD">
      <w:pPr>
        <w:pStyle w:val="BodyBullet1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7A719490" wp14:editId="76087EF7">
            <wp:extent cx="3442291" cy="1644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0796" cy="166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0B63" w14:textId="5252528E" w:rsidR="00AA69FD" w:rsidRDefault="00AA69FD" w:rsidP="00777A2E">
      <w:pPr>
        <w:pStyle w:val="BodyBullet1"/>
      </w:pPr>
      <w:r>
        <w:t>Select file which is less than 2MB to upload as a PDF.</w:t>
      </w:r>
      <w:r w:rsidR="00777A2E">
        <w:t xml:space="preserve"> </w:t>
      </w:r>
    </w:p>
    <w:p w14:paraId="00ECAAD0" w14:textId="047288FC" w:rsidR="00AA69FD" w:rsidRDefault="00AA69FD" w:rsidP="00AA69FD">
      <w:pPr>
        <w:pStyle w:val="TOCTitle"/>
      </w:pPr>
      <w:r>
        <w:lastRenderedPageBreak/>
        <w:t>House Loan</w:t>
      </w:r>
    </w:p>
    <w:p w14:paraId="0FF9E5AC" w14:textId="787FEF67" w:rsidR="00AA69FD" w:rsidRDefault="00777A2E" w:rsidP="00AA69FD">
      <w:pPr>
        <w:pStyle w:val="BodyBullet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F104850" wp14:editId="3A8B092F">
            <wp:extent cx="5943600" cy="387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2AD9" w14:textId="676FFC54" w:rsidR="00AA69FD" w:rsidRDefault="00AA69FD" w:rsidP="00AA69FD">
      <w:pPr>
        <w:pStyle w:val="BodyBullet1"/>
      </w:pPr>
      <w:r>
        <w:t>Enter the details which are required and click on Save Home Loan</w:t>
      </w:r>
    </w:p>
    <w:p w14:paraId="4E300B0A" w14:textId="517F0788" w:rsidR="00AA69FD" w:rsidRDefault="00AA69FD" w:rsidP="00AA69FD">
      <w:pPr>
        <w:pStyle w:val="BodyBullet1"/>
      </w:pPr>
      <w:r>
        <w:t>Click on upload button and select the file to upload the proof.</w:t>
      </w:r>
    </w:p>
    <w:p w14:paraId="1150DB87" w14:textId="0F6288C0" w:rsidR="00AA69FD" w:rsidRDefault="00AA69FD" w:rsidP="00AA69FD">
      <w:pPr>
        <w:pStyle w:val="BodyBullet1"/>
      </w:pPr>
      <w:r>
        <w:t>View the file to check weather perfect file is selected.</w:t>
      </w:r>
    </w:p>
    <w:p w14:paraId="5224DAA2" w14:textId="7353AA8B" w:rsidR="00AA69FD" w:rsidRDefault="00AA69FD" w:rsidP="00AA69FD">
      <w:pPr>
        <w:pStyle w:val="BodyBullet1"/>
        <w:numPr>
          <w:ilvl w:val="0"/>
          <w:numId w:val="0"/>
        </w:numPr>
        <w:ind w:left="360"/>
      </w:pPr>
    </w:p>
    <w:p w14:paraId="6BC2823E" w14:textId="200B6628" w:rsidR="00AA69FD" w:rsidRDefault="00AA69FD" w:rsidP="00AA69FD">
      <w:pPr>
        <w:pStyle w:val="BodyBullet1"/>
        <w:numPr>
          <w:ilvl w:val="0"/>
          <w:numId w:val="0"/>
        </w:numPr>
        <w:ind w:left="360"/>
      </w:pPr>
    </w:p>
    <w:p w14:paraId="705ADA14" w14:textId="686D3164" w:rsidR="00AA69FD" w:rsidRDefault="00AA69FD" w:rsidP="00AA69FD">
      <w:pPr>
        <w:pStyle w:val="BodyBullet1"/>
        <w:numPr>
          <w:ilvl w:val="0"/>
          <w:numId w:val="0"/>
        </w:numPr>
        <w:ind w:left="360"/>
      </w:pPr>
    </w:p>
    <w:p w14:paraId="400CBA8C" w14:textId="435D51F2" w:rsidR="00AA69FD" w:rsidRDefault="00AA69FD" w:rsidP="00AA69FD">
      <w:pPr>
        <w:pStyle w:val="BodyBullet1"/>
        <w:numPr>
          <w:ilvl w:val="0"/>
          <w:numId w:val="0"/>
        </w:numPr>
        <w:ind w:left="360"/>
      </w:pPr>
    </w:p>
    <w:p w14:paraId="6E1D7685" w14:textId="7B58C2B3" w:rsidR="00AA69FD" w:rsidRDefault="00AA69FD" w:rsidP="00AA69FD">
      <w:pPr>
        <w:pStyle w:val="BodyBullet1"/>
        <w:numPr>
          <w:ilvl w:val="0"/>
          <w:numId w:val="0"/>
        </w:numPr>
        <w:ind w:left="360"/>
      </w:pPr>
    </w:p>
    <w:p w14:paraId="02536828" w14:textId="13ABAB36" w:rsidR="00AA69FD" w:rsidRDefault="00512211" w:rsidP="00AA69FD">
      <w:pPr>
        <w:pStyle w:val="TOCTitle"/>
      </w:pPr>
      <w:r>
        <w:lastRenderedPageBreak/>
        <w:t>80C</w:t>
      </w:r>
    </w:p>
    <w:p w14:paraId="17324CEF" w14:textId="7FBE22B2" w:rsidR="00AA69FD" w:rsidRDefault="00AA69FD" w:rsidP="00AA69FD">
      <w:pPr>
        <w:pStyle w:val="BodyBullet1"/>
        <w:numPr>
          <w:ilvl w:val="0"/>
          <w:numId w:val="0"/>
        </w:numPr>
        <w:ind w:left="360"/>
      </w:pPr>
    </w:p>
    <w:p w14:paraId="3C45F782" w14:textId="2E2C1CE4" w:rsidR="00AA69FD" w:rsidRDefault="00151CC2" w:rsidP="00AA69FD">
      <w:pPr>
        <w:pStyle w:val="BodyBullet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D5D32C3" wp14:editId="0B166F66">
            <wp:extent cx="5943600" cy="3460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5B52" w14:textId="7D523DB7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57168918" w14:textId="1696420D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05FDA7D9" w14:textId="61CC3DAD" w:rsidR="00512211" w:rsidRDefault="00512211" w:rsidP="00512211">
      <w:pPr>
        <w:pStyle w:val="BodyBullet1"/>
      </w:pPr>
      <w:r>
        <w:t xml:space="preserve">Enter the details which are required and click on Save </w:t>
      </w:r>
    </w:p>
    <w:p w14:paraId="6F1CE5C7" w14:textId="77777777" w:rsidR="00512211" w:rsidRDefault="00512211" w:rsidP="00512211">
      <w:pPr>
        <w:pStyle w:val="BodyBullet1"/>
      </w:pPr>
      <w:r>
        <w:t>Click on upload button and select the file to upload the proof.</w:t>
      </w:r>
    </w:p>
    <w:p w14:paraId="42A7FB1A" w14:textId="6B63A104" w:rsidR="00512211" w:rsidRDefault="00512211" w:rsidP="00512211">
      <w:pPr>
        <w:pStyle w:val="BodyBullet1"/>
      </w:pPr>
      <w:r>
        <w:t>View the file to check weather perfect file is selected.</w:t>
      </w:r>
    </w:p>
    <w:p w14:paraId="4426B520" w14:textId="1608128F" w:rsidR="00512211" w:rsidRDefault="00512211" w:rsidP="00151CC2">
      <w:pPr>
        <w:pStyle w:val="BodyBullet1"/>
      </w:pPr>
      <w:r>
        <w:t>Click on Save Button to save</w:t>
      </w:r>
    </w:p>
    <w:p w14:paraId="08574F4A" w14:textId="6B8A1BE3" w:rsidR="00512211" w:rsidRDefault="00512211" w:rsidP="00512211">
      <w:pPr>
        <w:pStyle w:val="TOCTitle"/>
      </w:pPr>
      <w:r>
        <w:lastRenderedPageBreak/>
        <w:t>80D</w:t>
      </w:r>
    </w:p>
    <w:p w14:paraId="54A28E4F" w14:textId="4C48978B" w:rsidR="00512211" w:rsidRDefault="00151CC2" w:rsidP="00AA69FD">
      <w:pPr>
        <w:pStyle w:val="BodyBullet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7EA8FC8" wp14:editId="7A9D2616">
            <wp:extent cx="5943600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F15E" w14:textId="4D807DF6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575998D6" w14:textId="7366FDFF" w:rsidR="00512211" w:rsidRDefault="00512211" w:rsidP="00512211">
      <w:pPr>
        <w:pStyle w:val="BodyBullet1"/>
      </w:pPr>
      <w:r>
        <w:t>Enter the details which are required and click on Save</w:t>
      </w:r>
    </w:p>
    <w:p w14:paraId="23493AF6" w14:textId="77777777" w:rsidR="00512211" w:rsidRDefault="00512211" w:rsidP="00512211">
      <w:pPr>
        <w:pStyle w:val="BodyBullet1"/>
      </w:pPr>
      <w:r>
        <w:t>Click on upload button and select the file to upload the proof.</w:t>
      </w:r>
    </w:p>
    <w:p w14:paraId="4B67B473" w14:textId="77777777" w:rsidR="00512211" w:rsidRDefault="00512211" w:rsidP="00512211">
      <w:pPr>
        <w:pStyle w:val="BodyBullet1"/>
      </w:pPr>
      <w:r>
        <w:t>View the file to check weather perfect file is selected.</w:t>
      </w:r>
    </w:p>
    <w:p w14:paraId="64828BBF" w14:textId="77777777" w:rsidR="00512211" w:rsidRDefault="00512211" w:rsidP="00512211">
      <w:pPr>
        <w:pStyle w:val="BodyBullet1"/>
      </w:pPr>
      <w:r>
        <w:t>Click on Save Button to save</w:t>
      </w:r>
    </w:p>
    <w:p w14:paraId="556D260D" w14:textId="66EBF5C3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05402764" w14:textId="0933C9E0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22D43FBD" w14:textId="439DF354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1D8CA3CD" w14:textId="3774B17C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12C9BCDD" w14:textId="605F2374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2B2B936C" w14:textId="1A729818" w:rsidR="00512211" w:rsidRDefault="00512211" w:rsidP="00512211">
      <w:pPr>
        <w:pStyle w:val="TOCTitle"/>
      </w:pPr>
      <w:r>
        <w:lastRenderedPageBreak/>
        <w:t>Others</w:t>
      </w:r>
    </w:p>
    <w:p w14:paraId="2DA9F7D2" w14:textId="41D732CB" w:rsidR="00512211" w:rsidRDefault="00151CC2" w:rsidP="00AA69FD">
      <w:pPr>
        <w:pStyle w:val="BodyBullet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7C4677D" wp14:editId="1ADA4F1A">
            <wp:extent cx="5943600" cy="3194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5C1D" w14:textId="51ED3C02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152406B9" w14:textId="2222B390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061586FB" w14:textId="77777777" w:rsidR="00512211" w:rsidRDefault="00512211" w:rsidP="00512211">
      <w:pPr>
        <w:pStyle w:val="BodyBullet1"/>
      </w:pPr>
      <w:r>
        <w:t>Enter the details which are required and click on Save</w:t>
      </w:r>
    </w:p>
    <w:p w14:paraId="02E7FC57" w14:textId="77777777" w:rsidR="00512211" w:rsidRDefault="00512211" w:rsidP="00512211">
      <w:pPr>
        <w:pStyle w:val="BodyBullet1"/>
      </w:pPr>
      <w:r>
        <w:t>Click on upload button and select the file to upload the proof.</w:t>
      </w:r>
    </w:p>
    <w:p w14:paraId="18C84F14" w14:textId="77777777" w:rsidR="00512211" w:rsidRDefault="00512211" w:rsidP="00512211">
      <w:pPr>
        <w:pStyle w:val="BodyBullet1"/>
      </w:pPr>
      <w:r>
        <w:t>View the file to check weather perfect file is selected.</w:t>
      </w:r>
    </w:p>
    <w:p w14:paraId="578E71F5" w14:textId="0EB69D9F" w:rsidR="00512211" w:rsidRDefault="00512211" w:rsidP="00512211">
      <w:pPr>
        <w:pStyle w:val="BodyBullet1"/>
      </w:pPr>
      <w:r>
        <w:t>Click on Save Button to save</w:t>
      </w:r>
    </w:p>
    <w:p w14:paraId="0EC99988" w14:textId="6713B5CB" w:rsidR="00512211" w:rsidRDefault="00512211" w:rsidP="00512211">
      <w:pPr>
        <w:pStyle w:val="BodyBullet1"/>
        <w:numPr>
          <w:ilvl w:val="0"/>
          <w:numId w:val="0"/>
        </w:numPr>
        <w:ind w:left="360" w:hanging="360"/>
      </w:pPr>
    </w:p>
    <w:p w14:paraId="7A322035" w14:textId="700A8DEF" w:rsidR="00512211" w:rsidRDefault="00512211" w:rsidP="00512211">
      <w:pPr>
        <w:pStyle w:val="BodyBullet1"/>
        <w:numPr>
          <w:ilvl w:val="0"/>
          <w:numId w:val="0"/>
        </w:numPr>
        <w:ind w:left="360" w:hanging="360"/>
      </w:pPr>
    </w:p>
    <w:p w14:paraId="5FF3ED41" w14:textId="77777777" w:rsidR="00512211" w:rsidRDefault="00512211" w:rsidP="00512211">
      <w:pPr>
        <w:pStyle w:val="BodyBullet1"/>
        <w:numPr>
          <w:ilvl w:val="0"/>
          <w:numId w:val="0"/>
        </w:numPr>
        <w:ind w:left="360" w:hanging="360"/>
      </w:pPr>
    </w:p>
    <w:p w14:paraId="284F5250" w14:textId="4DF8C2ED" w:rsidR="00512211" w:rsidRDefault="00512211" w:rsidP="00AA69FD">
      <w:pPr>
        <w:pStyle w:val="BodyBullet1"/>
        <w:numPr>
          <w:ilvl w:val="0"/>
          <w:numId w:val="0"/>
        </w:numPr>
        <w:ind w:left="360"/>
      </w:pPr>
    </w:p>
    <w:p w14:paraId="5B5AEC51" w14:textId="4A28C0AF" w:rsidR="009F41FC" w:rsidRDefault="009F41FC" w:rsidP="00AA69FD">
      <w:pPr>
        <w:pStyle w:val="BodyBullet1"/>
        <w:numPr>
          <w:ilvl w:val="0"/>
          <w:numId w:val="0"/>
        </w:numPr>
        <w:ind w:left="360"/>
      </w:pPr>
    </w:p>
    <w:p w14:paraId="1874CA93" w14:textId="538C2A70" w:rsidR="009F41FC" w:rsidRDefault="009F41FC" w:rsidP="00AA69FD">
      <w:pPr>
        <w:pStyle w:val="BodyBullet1"/>
        <w:numPr>
          <w:ilvl w:val="0"/>
          <w:numId w:val="0"/>
        </w:numPr>
        <w:ind w:left="360"/>
      </w:pPr>
    </w:p>
    <w:p w14:paraId="48D134BE" w14:textId="62B0D08A" w:rsidR="009F41FC" w:rsidRDefault="009F41FC" w:rsidP="009F41FC">
      <w:pPr>
        <w:pStyle w:val="TOCTitle"/>
      </w:pPr>
      <w:r>
        <w:lastRenderedPageBreak/>
        <w:t>Final submission and 12BB</w:t>
      </w:r>
    </w:p>
    <w:p w14:paraId="0D833B60" w14:textId="77777777" w:rsidR="009F41FC" w:rsidRDefault="009F41FC" w:rsidP="009F41FC">
      <w:pPr>
        <w:pStyle w:val="BodyBullet1"/>
        <w:numPr>
          <w:ilvl w:val="0"/>
          <w:numId w:val="0"/>
        </w:numPr>
        <w:ind w:left="360"/>
      </w:pPr>
    </w:p>
    <w:p w14:paraId="7E89862C" w14:textId="3E10451B" w:rsidR="009F41FC" w:rsidRDefault="009F41FC" w:rsidP="009F41FC">
      <w:pPr>
        <w:pStyle w:val="BodyBullet1"/>
        <w:numPr>
          <w:ilvl w:val="0"/>
          <w:numId w:val="0"/>
        </w:numPr>
        <w:ind w:left="360"/>
      </w:pPr>
      <w:r>
        <w:t>Preview the document weather the entered details are correct or no</w:t>
      </w:r>
      <w:r w:rsidR="00725DFE">
        <w:t>t</w:t>
      </w:r>
      <w:r>
        <w:t>.</w:t>
      </w:r>
    </w:p>
    <w:p w14:paraId="7CED3DF1" w14:textId="34A65760" w:rsidR="009F41FC" w:rsidRDefault="00725DFE" w:rsidP="009F41FC">
      <w:pPr>
        <w:pStyle w:val="BodyBullet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C72C8CD" wp14:editId="37E36456">
            <wp:extent cx="6007100" cy="361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8284" cy="36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1FC">
        <w:t xml:space="preserve"> </w:t>
      </w:r>
    </w:p>
    <w:p w14:paraId="346E3F69" w14:textId="5C4790F7" w:rsidR="009F41FC" w:rsidRDefault="00725DFE" w:rsidP="00725DFE">
      <w:pPr>
        <w:pStyle w:val="BodyBullet1"/>
        <w:numPr>
          <w:ilvl w:val="0"/>
          <w:numId w:val="0"/>
        </w:numPr>
        <w:tabs>
          <w:tab w:val="left" w:pos="8380"/>
        </w:tabs>
        <w:ind w:left="360"/>
      </w:pPr>
      <w:r>
        <w:tab/>
      </w:r>
      <w:r>
        <w:rPr>
          <w:noProof/>
        </w:rPr>
        <w:drawing>
          <wp:inline distT="0" distB="0" distL="0" distR="0" wp14:anchorId="40914E2A" wp14:editId="066A0896">
            <wp:extent cx="5943600" cy="14458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FE01" w14:textId="25B4BCAC" w:rsidR="009F41FC" w:rsidRDefault="00725DFE" w:rsidP="00AA69FD">
      <w:pPr>
        <w:pStyle w:val="BodyBullet1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47FDE02" wp14:editId="2B1F5209">
            <wp:extent cx="6112510" cy="45402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5333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2B09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22326FFD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6858809D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269E09A1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264DBA01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176EAED8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18A9A9A4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3909C522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73D9531E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364AE3F9" w14:textId="77777777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4AF7F080" w14:textId="17187D1E" w:rsidR="00C267AF" w:rsidRDefault="00C267AF" w:rsidP="00C267AF">
      <w:pPr>
        <w:pStyle w:val="BodyBullet1"/>
        <w:numPr>
          <w:ilvl w:val="0"/>
          <w:numId w:val="0"/>
        </w:numPr>
        <w:ind w:left="1080"/>
        <w:jc w:val="left"/>
        <w:rPr>
          <w:b/>
          <w:bCs/>
          <w:sz w:val="24"/>
          <w:szCs w:val="24"/>
        </w:rPr>
      </w:pPr>
      <w:r w:rsidRPr="00C267AF">
        <w:rPr>
          <w:b/>
          <w:bCs/>
          <w:sz w:val="24"/>
          <w:szCs w:val="24"/>
        </w:rPr>
        <w:lastRenderedPageBreak/>
        <w:t>Here we have two options to submit 12BB</w:t>
      </w:r>
    </w:p>
    <w:p w14:paraId="502A6565" w14:textId="4B8CBD59" w:rsidR="00B142B4" w:rsidRPr="00C267AF" w:rsidRDefault="00B142B4" w:rsidP="00C267AF">
      <w:pPr>
        <w:pStyle w:val="BodyBullet1"/>
        <w:numPr>
          <w:ilvl w:val="0"/>
          <w:numId w:val="0"/>
        </w:numPr>
        <w:ind w:left="108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Fallow only one option</w:t>
      </w:r>
    </w:p>
    <w:p w14:paraId="768B5612" w14:textId="1E401DDE" w:rsidR="00C267AF" w:rsidRDefault="00C267AF" w:rsidP="00B142B4">
      <w:pPr>
        <w:pStyle w:val="BodyBullet1"/>
        <w:numPr>
          <w:ilvl w:val="0"/>
          <w:numId w:val="62"/>
        </w:numPr>
      </w:pPr>
      <w:r w:rsidRPr="00B142B4">
        <w:rPr>
          <w:b/>
          <w:bCs/>
        </w:rPr>
        <w:t>By downloading  12BB from preview and submit screen and ma</w:t>
      </w:r>
      <w:r w:rsidR="00B142B4" w:rsidRPr="00B142B4">
        <w:rPr>
          <w:b/>
          <w:bCs/>
        </w:rPr>
        <w:t>ke it signed and upload</w:t>
      </w:r>
      <w:r>
        <w:t xml:space="preserve"> </w:t>
      </w:r>
      <w:r>
        <w:rPr>
          <w:noProof/>
        </w:rPr>
        <w:drawing>
          <wp:inline distT="0" distB="0" distL="0" distR="0" wp14:anchorId="2C632B2C" wp14:editId="48D8FBDE">
            <wp:extent cx="5943600" cy="66040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AD51" w14:textId="77777777" w:rsidR="00B142B4" w:rsidRDefault="00B142B4" w:rsidP="00B142B4">
      <w:pPr>
        <w:pStyle w:val="BodyBullet1"/>
        <w:numPr>
          <w:ilvl w:val="0"/>
          <w:numId w:val="0"/>
        </w:numPr>
        <w:ind w:left="1080"/>
      </w:pPr>
    </w:p>
    <w:p w14:paraId="1F8F8867" w14:textId="77777777" w:rsidR="00B142B4" w:rsidRDefault="00B142B4" w:rsidP="00B142B4">
      <w:pPr>
        <w:pStyle w:val="BodyBullet1"/>
        <w:numPr>
          <w:ilvl w:val="0"/>
          <w:numId w:val="0"/>
        </w:numPr>
        <w:ind w:left="1080"/>
        <w:rPr>
          <w:sz w:val="22"/>
          <w:szCs w:val="22"/>
        </w:rPr>
      </w:pPr>
      <w:r>
        <w:rPr>
          <w:noProof/>
        </w:rPr>
        <w:drawing>
          <wp:inline distT="0" distB="0" distL="0" distR="0" wp14:anchorId="2942C5C0" wp14:editId="6A7838A2">
            <wp:extent cx="5943600" cy="2867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F34E" w14:textId="7148D439" w:rsidR="00B142B4" w:rsidRDefault="00B142B4" w:rsidP="00B142B4">
      <w:pPr>
        <w:pStyle w:val="BodyBullet1"/>
        <w:numPr>
          <w:ilvl w:val="0"/>
          <w:numId w:val="62"/>
        </w:numPr>
        <w:rPr>
          <w:b/>
          <w:bCs/>
          <w:sz w:val="22"/>
          <w:szCs w:val="22"/>
        </w:rPr>
      </w:pPr>
      <w:r w:rsidRPr="00B142B4">
        <w:rPr>
          <w:b/>
          <w:bCs/>
          <w:sz w:val="22"/>
          <w:szCs w:val="22"/>
        </w:rPr>
        <w:t>U</w:t>
      </w:r>
      <w:r w:rsidRPr="00B142B4">
        <w:rPr>
          <w:b/>
          <w:bCs/>
          <w:sz w:val="22"/>
          <w:szCs w:val="22"/>
        </w:rPr>
        <w:t>ploading the signature where signature of the employee field.</w:t>
      </w:r>
    </w:p>
    <w:p w14:paraId="12028732" w14:textId="34D508E7" w:rsidR="00B142B4" w:rsidRDefault="00B142B4" w:rsidP="00B142B4">
      <w:pPr>
        <w:pStyle w:val="BodyBullet1"/>
        <w:numPr>
          <w:ilvl w:val="0"/>
          <w:numId w:val="0"/>
        </w:numPr>
        <w:ind w:left="360" w:hanging="360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10643C6" wp14:editId="3CB63326">
            <wp:extent cx="6382098" cy="28003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6450" cy="28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666C" w14:textId="39A0968E" w:rsidR="00B142B4" w:rsidRPr="00B142B4" w:rsidRDefault="00B142B4" w:rsidP="00B142B4">
      <w:pPr>
        <w:pStyle w:val="BodyBullet1"/>
        <w:numPr>
          <w:ilvl w:val="0"/>
          <w:numId w:val="0"/>
        </w:numPr>
        <w:ind w:left="360" w:hanging="360"/>
        <w:rPr>
          <w:sz w:val="22"/>
          <w:szCs w:val="22"/>
        </w:rPr>
      </w:pPr>
      <w:r>
        <w:rPr>
          <w:sz w:val="22"/>
          <w:szCs w:val="22"/>
        </w:rPr>
        <w:t>We find this in the end if preview and submit.</w:t>
      </w:r>
    </w:p>
    <w:p w14:paraId="5CE71EC4" w14:textId="6BB255C2" w:rsidR="00C267AF" w:rsidRDefault="00C267AF" w:rsidP="00AA69FD">
      <w:pPr>
        <w:pStyle w:val="BodyBullet1"/>
        <w:numPr>
          <w:ilvl w:val="0"/>
          <w:numId w:val="0"/>
        </w:numPr>
        <w:ind w:left="360"/>
      </w:pPr>
    </w:p>
    <w:p w14:paraId="2C67660D" w14:textId="0BF6A8B2" w:rsidR="00725DFE" w:rsidRDefault="00725DFE" w:rsidP="00725DFE">
      <w:pPr>
        <w:pStyle w:val="BodyBullet1"/>
        <w:numPr>
          <w:ilvl w:val="0"/>
          <w:numId w:val="0"/>
        </w:numPr>
        <w:ind w:left="360"/>
      </w:pPr>
      <w:r>
        <w:t xml:space="preserve">Click on </w:t>
      </w:r>
      <w:r w:rsidR="00B142B4">
        <w:t>Upload</w:t>
      </w:r>
      <w:r>
        <w:t xml:space="preserve"> and if you want submit click on OK else cancel</w:t>
      </w:r>
    </w:p>
    <w:p w14:paraId="15C2DAF0" w14:textId="0AA4BCC4" w:rsidR="00725DFE" w:rsidRDefault="00B142B4" w:rsidP="00725DFE">
      <w:pPr>
        <w:pStyle w:val="BodyBullet1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083FBC04" wp14:editId="63ACF93E">
            <wp:extent cx="4959350" cy="1828800"/>
            <wp:effectExtent l="0" t="0" r="0" b="0"/>
            <wp:docPr id="55" name="Picture 55" descr="cid:image003.jpg@01D5A1B5.BFA4D1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3.jpg@01D5A1B5.BFA4D1A0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516A" w14:textId="744241C5" w:rsidR="00B142B4" w:rsidRDefault="00B142B4" w:rsidP="00725DFE">
      <w:pPr>
        <w:pStyle w:val="BodyBullet1"/>
        <w:numPr>
          <w:ilvl w:val="0"/>
          <w:numId w:val="0"/>
        </w:numPr>
        <w:ind w:left="360"/>
      </w:pPr>
    </w:p>
    <w:p w14:paraId="2CE222EC" w14:textId="2A3E8782" w:rsidR="00B142B4" w:rsidRDefault="00B142B4" w:rsidP="00725DFE">
      <w:pPr>
        <w:pStyle w:val="BodyBullet1"/>
        <w:numPr>
          <w:ilvl w:val="0"/>
          <w:numId w:val="0"/>
        </w:numPr>
        <w:ind w:left="360"/>
      </w:pPr>
      <w:r>
        <w:t>Employee will get confirmation that proofs has been submitted.</w:t>
      </w:r>
    </w:p>
    <w:p w14:paraId="00991177" w14:textId="4985713B" w:rsidR="009F41FC" w:rsidRDefault="00B142B4" w:rsidP="00B142B4">
      <w:pPr>
        <w:pStyle w:val="BodyBullet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BBC368D" wp14:editId="239424F2">
            <wp:extent cx="5029200" cy="11861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56A4" w14:textId="0989E862" w:rsidR="009F41FC" w:rsidRDefault="009F41FC" w:rsidP="00B142B4">
      <w:pPr>
        <w:pStyle w:val="BodyBullet1"/>
      </w:pPr>
      <w:r>
        <w:t>If all the details are correct click on Final submit and close.</w:t>
      </w:r>
    </w:p>
    <w:p w14:paraId="010B34EB" w14:textId="10B58877" w:rsidR="009F41FC" w:rsidRDefault="009F41FC" w:rsidP="009F41FC">
      <w:pPr>
        <w:pStyle w:val="BodyBullet1"/>
        <w:numPr>
          <w:ilvl w:val="0"/>
          <w:numId w:val="0"/>
        </w:numPr>
        <w:ind w:left="360" w:hanging="360"/>
      </w:pPr>
      <w:r>
        <w:t>Click on Form 12BB to download the submitted document in PDF format</w:t>
      </w:r>
    </w:p>
    <w:p w14:paraId="1F4104DD" w14:textId="1C645EA4" w:rsidR="009F41FC" w:rsidRDefault="009F41FC" w:rsidP="009F41FC">
      <w:pPr>
        <w:pStyle w:val="BodyBullet1"/>
        <w:numPr>
          <w:ilvl w:val="0"/>
          <w:numId w:val="0"/>
        </w:numPr>
        <w:ind w:left="360" w:hanging="360"/>
      </w:pPr>
    </w:p>
    <w:p w14:paraId="518F7093" w14:textId="3C020A89" w:rsidR="009F41FC" w:rsidRDefault="00B142B4" w:rsidP="009F41FC">
      <w:pPr>
        <w:pStyle w:val="BodyBullet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55AF4A9" wp14:editId="791E926A">
            <wp:extent cx="5943600" cy="66040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B17B" w14:textId="162E4AF3" w:rsidR="00AD323D" w:rsidRDefault="00B142B4" w:rsidP="009F41FC">
      <w:pPr>
        <w:pStyle w:val="BodyBullet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48217B4B" wp14:editId="19FED3D6">
            <wp:extent cx="5943600" cy="3028315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3FDE" w14:textId="724EE448" w:rsidR="00767FBC" w:rsidRDefault="00767FBC" w:rsidP="00767FBC">
      <w:pPr>
        <w:pStyle w:val="BodyBullet1"/>
        <w:numPr>
          <w:ilvl w:val="0"/>
          <w:numId w:val="0"/>
        </w:numPr>
      </w:pPr>
      <w:r>
        <w:t>You are successfully submitted your income tax proof</w:t>
      </w:r>
    </w:p>
    <w:p w14:paraId="56865E9F" w14:textId="61D20E58" w:rsidR="00AD323D" w:rsidRDefault="00AD323D" w:rsidP="009F41FC">
      <w:pPr>
        <w:pStyle w:val="BodyBullet1"/>
        <w:numPr>
          <w:ilvl w:val="0"/>
          <w:numId w:val="0"/>
        </w:numPr>
        <w:ind w:left="360" w:hanging="360"/>
      </w:pPr>
    </w:p>
    <w:p w14:paraId="527D2F3E" w14:textId="77777777" w:rsidR="00AD323D" w:rsidRPr="00E743FF" w:rsidRDefault="00AD323D" w:rsidP="009F41FC">
      <w:pPr>
        <w:pStyle w:val="BodyBullet1"/>
        <w:numPr>
          <w:ilvl w:val="0"/>
          <w:numId w:val="0"/>
        </w:numPr>
        <w:ind w:left="360" w:hanging="360"/>
      </w:pPr>
      <w:bookmarkStart w:id="3" w:name="_GoBack"/>
      <w:bookmarkEnd w:id="3"/>
    </w:p>
    <w:sectPr w:rsidR="00AD323D" w:rsidRPr="00E743FF" w:rsidSect="0020632E">
      <w:headerReference w:type="even" r:id="rId37"/>
      <w:headerReference w:type="default" r:id="rId38"/>
      <w:footerReference w:type="even" r:id="rId39"/>
      <w:footerReference w:type="default" r:id="rId40"/>
      <w:pgSz w:w="12240" w:h="15840" w:code="1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C06866" w14:textId="77777777" w:rsidR="0004058F" w:rsidRDefault="0004058F" w:rsidP="00602873">
      <w:pPr>
        <w:spacing w:after="0"/>
      </w:pPr>
      <w:r>
        <w:separator/>
      </w:r>
    </w:p>
    <w:p w14:paraId="7871DB01" w14:textId="77777777" w:rsidR="0004058F" w:rsidRDefault="0004058F"/>
  </w:endnote>
  <w:endnote w:type="continuationSeparator" w:id="0">
    <w:p w14:paraId="693C5B00" w14:textId="77777777" w:rsidR="0004058F" w:rsidRDefault="0004058F" w:rsidP="00602873">
      <w:pPr>
        <w:spacing w:after="0"/>
      </w:pPr>
      <w:r>
        <w:continuationSeparator/>
      </w:r>
    </w:p>
    <w:p w14:paraId="4B7C0ED4" w14:textId="77777777" w:rsidR="0004058F" w:rsidRDefault="000405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Sans Serif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59D4B" w14:textId="77777777" w:rsidR="0000425B" w:rsidRDefault="0000425B" w:rsidP="00DB41D8">
    <w:pPr>
      <w:pStyle w:val="Footer"/>
      <w:spacing w:before="0" w:after="0"/>
    </w:pPr>
    <w:bookmarkStart w:id="0" w:name="DocumentMarkings1FooterEvenPages"/>
  </w:p>
  <w:bookmarkEnd w:id="0"/>
  <w:p w14:paraId="7BD58BA2" w14:textId="77777777" w:rsidR="0000425B" w:rsidRDefault="000042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0DBA0F" w14:textId="77777777" w:rsidR="0000425B" w:rsidRDefault="0000425B" w:rsidP="00DB41D8">
    <w:pPr>
      <w:pStyle w:val="Footer"/>
      <w:spacing w:before="0" w:after="0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28F354B" wp14:editId="07777777">
              <wp:simplePos x="0" y="0"/>
              <wp:positionH relativeFrom="column">
                <wp:posOffset>1179195</wp:posOffset>
              </wp:positionH>
              <wp:positionV relativeFrom="paragraph">
                <wp:posOffset>-669290</wp:posOffset>
              </wp:positionV>
              <wp:extent cx="5353050" cy="657225"/>
              <wp:effectExtent l="0" t="0" r="0" b="0"/>
              <wp:wrapNone/>
              <wp:docPr id="2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5305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77DA6" w14:textId="77777777" w:rsidR="0000425B" w:rsidRPr="00463DCC" w:rsidRDefault="0000425B" w:rsidP="003D2176">
                          <w:pPr>
                            <w:pStyle w:val="CopyrightTitle"/>
                            <w:spacing w:after="120"/>
                            <w:ind w:left="90"/>
                          </w:pPr>
                          <w:r w:rsidRPr="00463DCC">
                            <w:t>STATEMENT OF CONFIDENTIALITY</w:t>
                          </w:r>
                        </w:p>
                        <w:p w14:paraId="2A95FABB" w14:textId="77777777" w:rsidR="0000425B" w:rsidRDefault="0000425B" w:rsidP="003D2176">
                          <w:pPr>
                            <w:pStyle w:val="Copyright"/>
                            <w:ind w:left="90"/>
                          </w:pPr>
                          <w:r w:rsidRPr="00A849B7">
                            <w:t>This document is the property of NTT DATA and is produced in response to your request. No part of this document shall be reproduced, stored in a retrieval system, or transmitted by any means, electronic, mechanical, photocopying, recording, or otherwise, to parties outside your organization without prior written permission from NTT DATA</w:t>
                          </w:r>
                          <w:r>
                            <w:t>.</w:t>
                          </w:r>
                        </w:p>
                        <w:p w14:paraId="72FB95E1" w14:textId="77777777" w:rsidR="0000425B" w:rsidRPr="00A849B7" w:rsidRDefault="0000425B" w:rsidP="003D2176">
                          <w:pPr>
                            <w:pStyle w:val="Copyright"/>
                            <w:ind w:left="90"/>
                          </w:pPr>
                          <w:r w:rsidRPr="00A849B7">
                            <w:t>For more details, see Legal Notice © 201</w:t>
                          </w:r>
                          <w:r>
                            <w:t>9</w:t>
                          </w:r>
                          <w:r w:rsidRPr="00A849B7">
                            <w:t xml:space="preserve"> N</w:t>
                          </w:r>
                          <w:r>
                            <w:t>TT</w:t>
                          </w:r>
                          <w:r w:rsidRPr="00A849B7">
                            <w:t xml:space="preserve"> </w:t>
                          </w:r>
                          <w:r>
                            <w:t>DATA</w:t>
                          </w:r>
                          <w:r w:rsidRPr="00A849B7">
                            <w:t>, Inc</w:t>
                          </w:r>
                          <w: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8F354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7" type="#_x0000_t202" style="position:absolute;margin-left:92.85pt;margin-top:-52.7pt;width:421.5pt;height:5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" stroked="f">
              <v:textbox inset="0,0,0,0">
                <w:txbxContent>
                  <w:p w14:paraId="70C77DA6" w14:textId="77777777" w:rsidR="0000425B" w:rsidRPr="00463DCC" w:rsidRDefault="0000425B" w:rsidP="003D2176">
                    <w:pPr>
                      <w:pStyle w:val="CopyrightTitle"/>
                      <w:spacing w:after="120"/>
                      <w:ind w:left="90"/>
                    </w:pPr>
                    <w:r w:rsidRPr="00463DCC">
                      <w:t>STATEMENT OF CONFIDENTIALITY</w:t>
                    </w:r>
                  </w:p>
                  <w:p w14:paraId="2A95FABB" w14:textId="77777777" w:rsidR="0000425B" w:rsidRDefault="0000425B" w:rsidP="003D2176">
                    <w:pPr>
                      <w:pStyle w:val="Copyright"/>
                      <w:ind w:left="90"/>
                    </w:pPr>
                    <w:r w:rsidRPr="00A849B7">
                      <w:t>This document is the property of NTT DATA and is produced in response to your request. No part of this document shall be reproduced, stored in a retrieval system, or transmitted by any means, electronic, mechanical, photocopying, recording, or otherwise, to parties outside your organization without prior written permission from NTT DATA</w:t>
                    </w:r>
                    <w:r>
                      <w:t>.</w:t>
                    </w:r>
                  </w:p>
                  <w:p w14:paraId="72FB95E1" w14:textId="77777777" w:rsidR="0000425B" w:rsidRPr="00A849B7" w:rsidRDefault="0000425B" w:rsidP="003D2176">
                    <w:pPr>
                      <w:pStyle w:val="Copyright"/>
                      <w:ind w:left="90"/>
                    </w:pPr>
                    <w:r w:rsidRPr="00A849B7">
                      <w:t>For more details, see Legal Notice © 201</w:t>
                    </w:r>
                    <w:r>
                      <w:t>9</w:t>
                    </w:r>
                    <w:r w:rsidRPr="00A849B7">
                      <w:t xml:space="preserve"> N</w:t>
                    </w:r>
                    <w:r>
                      <w:t>TT</w:t>
                    </w:r>
                    <w:r w:rsidRPr="00A849B7">
                      <w:t xml:space="preserve"> </w:t>
                    </w:r>
                    <w:r>
                      <w:t>DATA</w:t>
                    </w:r>
                    <w:r w:rsidRPr="00A849B7">
                      <w:t>, Inc</w:t>
                    </w:r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3B24E925" wp14:editId="07777777">
          <wp:simplePos x="0" y="0"/>
          <wp:positionH relativeFrom="column">
            <wp:posOffset>-238760</wp:posOffset>
          </wp:positionH>
          <wp:positionV relativeFrom="paragraph">
            <wp:posOffset>55245</wp:posOffset>
          </wp:positionV>
          <wp:extent cx="8229600" cy="114300"/>
          <wp:effectExtent l="0" t="0" r="0" b="0"/>
          <wp:wrapNone/>
          <wp:docPr id="15" name="Picture 4" descr="imag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773"/>
                  <a:stretch>
                    <a:fillRect/>
                  </a:stretch>
                </pic:blipFill>
                <pic:spPr bwMode="auto">
                  <a:xfrm>
                    <a:off x="0" y="0"/>
                    <a:ext cx="8229600" cy="114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DocumentMarkings1FooterPrimary"/>
  </w:p>
  <w:bookmarkEnd w:id="1"/>
  <w:p w14:paraId="2191599E" w14:textId="77777777" w:rsidR="0000425B" w:rsidRDefault="000042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12B53" w14:textId="329C8C78" w:rsidR="000B76E3" w:rsidRDefault="000B76E3">
    <w:pPr>
      <w:pStyle w:val="Footer"/>
    </w:pPr>
    <w:r w:rsidRPr="00F640DB">
      <w:rPr>
        <w:szCs w:val="18"/>
      </w:rPr>
      <w:t xml:space="preserve">© </w:t>
    </w:r>
    <w:r w:rsidRPr="0090703D">
      <w:rPr>
        <w:szCs w:val="18"/>
      </w:rPr>
      <w:t>201</w:t>
    </w:r>
    <w:r>
      <w:rPr>
        <w:szCs w:val="18"/>
      </w:rPr>
      <w:t>9</w:t>
    </w:r>
    <w:r w:rsidRPr="0090703D">
      <w:rPr>
        <w:szCs w:val="18"/>
      </w:rPr>
      <w:t xml:space="preserve"> N</w:t>
    </w:r>
    <w:r w:rsidRPr="00F640DB">
      <w:rPr>
        <w:szCs w:val="18"/>
      </w:rPr>
      <w:t>TT DATA, Inc.</w:t>
    </w:r>
    <w:r>
      <w:rPr>
        <w:szCs w:val="18"/>
      </w:rPr>
      <w:t xml:space="preserve"> All rights reserved.</w:t>
    </w:r>
    <w:r w:rsidRPr="00F640DB">
      <w:rPr>
        <w:szCs w:val="18"/>
      </w:rPr>
      <w:t xml:space="preserve"> | Prop</w:t>
    </w:r>
    <w:r>
      <w:rPr>
        <w:szCs w:val="18"/>
      </w:rPr>
      <w:t>rietary and Confidential | October 21, 2019</w:t>
    </w:r>
  </w:p>
  <w:p w14:paraId="5A7E0CF2" w14:textId="77777777" w:rsidR="0000425B" w:rsidRPr="003A1B50" w:rsidRDefault="0000425B" w:rsidP="00110A40">
    <w:pPr>
      <w:pStyle w:val="Separator"/>
      <w:rPr>
        <w:rStyle w:val="Strong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8" w:space="0" w:color="548DD4"/>
      </w:tblBorders>
      <w:tblLook w:val="04A0" w:firstRow="1" w:lastRow="0" w:firstColumn="1" w:lastColumn="0" w:noHBand="0" w:noVBand="1"/>
    </w:tblPr>
    <w:tblGrid>
      <w:gridCol w:w="8083"/>
      <w:gridCol w:w="1169"/>
    </w:tblGrid>
    <w:tr w:rsidR="0000425B" w:rsidRPr="00F640DB" w14:paraId="1C03DC29" w14:textId="77777777" w:rsidTr="00F640DB">
      <w:trPr>
        <w:trHeight w:val="393"/>
      </w:trPr>
      <w:tc>
        <w:tcPr>
          <w:tcW w:w="8179" w:type="dxa"/>
          <w:vAlign w:val="center"/>
        </w:tcPr>
        <w:p w14:paraId="02D58626" w14:textId="3F4F5CA6" w:rsidR="0000425B" w:rsidRPr="00F640DB" w:rsidRDefault="0000425B" w:rsidP="0082011F">
          <w:pPr>
            <w:pStyle w:val="Footer"/>
            <w:rPr>
              <w:szCs w:val="18"/>
            </w:rPr>
          </w:pPr>
          <w:r w:rsidRPr="00F640DB">
            <w:rPr>
              <w:szCs w:val="18"/>
            </w:rPr>
            <w:t xml:space="preserve">© </w:t>
          </w:r>
          <w:r w:rsidRPr="0090703D">
            <w:rPr>
              <w:szCs w:val="18"/>
            </w:rPr>
            <w:t>201</w:t>
          </w:r>
          <w:r w:rsidR="0020632E">
            <w:rPr>
              <w:szCs w:val="18"/>
            </w:rPr>
            <w:t>9</w:t>
          </w:r>
          <w:r w:rsidRPr="0090703D">
            <w:rPr>
              <w:szCs w:val="18"/>
            </w:rPr>
            <w:t xml:space="preserve"> N</w:t>
          </w:r>
          <w:r w:rsidRPr="00F640DB">
            <w:rPr>
              <w:szCs w:val="18"/>
            </w:rPr>
            <w:t xml:space="preserve">TT DATA, Inc.  </w:t>
          </w:r>
          <w:r w:rsidRPr="00F640DB">
            <w:rPr>
              <w:szCs w:val="18"/>
            </w:rPr>
            <w:t>|  Propri</w:t>
          </w:r>
          <w:r>
            <w:rPr>
              <w:szCs w:val="18"/>
            </w:rPr>
            <w:t>etary and Confidential  |  June 07, 2019</w:t>
          </w:r>
        </w:p>
      </w:tc>
      <w:tc>
        <w:tcPr>
          <w:tcW w:w="1181" w:type="dxa"/>
          <w:vAlign w:val="center"/>
        </w:tcPr>
        <w:p w14:paraId="21B3259B" w14:textId="77777777" w:rsidR="0000425B" w:rsidRPr="00F640DB" w:rsidRDefault="0000425B" w:rsidP="00F640DB">
          <w:pPr>
            <w:pStyle w:val="Footer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0A7881">
            <w:rPr>
              <w:noProof/>
            </w:rPr>
            <w:t>19</w:t>
          </w:r>
          <w:r>
            <w:fldChar w:fldCharType="end"/>
          </w:r>
        </w:p>
      </w:tc>
    </w:tr>
  </w:tbl>
  <w:p w14:paraId="7673E5AE" w14:textId="77777777" w:rsidR="0000425B" w:rsidRDefault="0000425B" w:rsidP="0043157A">
    <w:pPr>
      <w:pStyle w:val="Separator"/>
    </w:pPr>
  </w:p>
  <w:p w14:paraId="041D98D7" w14:textId="77777777" w:rsidR="0000425B" w:rsidRDefault="0000425B" w:rsidP="00DB41D8">
    <w:pPr>
      <w:spacing w:before="0" w:after="0"/>
    </w:pPr>
    <w:bookmarkStart w:id="4" w:name="DocumentMarkings11FooterPrimary"/>
  </w:p>
  <w:bookmarkEnd w:id="4"/>
  <w:p w14:paraId="5AB7C0C5" w14:textId="77777777" w:rsidR="0000425B" w:rsidRDefault="0000425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62B36" w14:textId="77777777" w:rsidR="0004058F" w:rsidRDefault="0004058F" w:rsidP="00602873">
      <w:pPr>
        <w:spacing w:after="0"/>
      </w:pPr>
      <w:r>
        <w:separator/>
      </w:r>
    </w:p>
    <w:p w14:paraId="4D449EC4" w14:textId="77777777" w:rsidR="0004058F" w:rsidRDefault="0004058F"/>
  </w:footnote>
  <w:footnote w:type="continuationSeparator" w:id="0">
    <w:p w14:paraId="76245ADA" w14:textId="77777777" w:rsidR="0004058F" w:rsidRDefault="0004058F" w:rsidP="00602873">
      <w:pPr>
        <w:spacing w:after="0"/>
      </w:pPr>
      <w:r>
        <w:continuationSeparator/>
      </w:r>
    </w:p>
    <w:p w14:paraId="6BBE4C9D" w14:textId="77777777" w:rsidR="0004058F" w:rsidRDefault="000405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57C59" w14:textId="77777777" w:rsidR="0000425B" w:rsidRDefault="0000425B" w:rsidP="009F2A0E">
    <w:pPr>
      <w:pStyle w:val="NTTLogo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E4A4874" wp14:editId="07777777">
              <wp:simplePos x="0" y="0"/>
              <wp:positionH relativeFrom="column">
                <wp:posOffset>6350</wp:posOffset>
              </wp:positionH>
              <wp:positionV relativeFrom="paragraph">
                <wp:posOffset>1186815</wp:posOffset>
              </wp:positionV>
              <wp:extent cx="7315200" cy="3649980"/>
              <wp:effectExtent l="0" t="0" r="0" b="0"/>
              <wp:wrapNone/>
              <wp:docPr id="38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3649980"/>
                        <a:chOff x="356" y="2589"/>
                        <a:chExt cx="11520" cy="5748"/>
                      </a:xfrm>
                    </wpg:grpSpPr>
                    <wps:wsp>
                      <wps:cNvPr id="39" name="Rectangle 2"/>
                      <wps:cNvSpPr>
                        <a:spLocks noChangeArrowheads="1"/>
                      </wps:cNvSpPr>
                      <wps:spPr bwMode="auto">
                        <a:xfrm>
                          <a:off x="3236" y="5457"/>
                          <a:ext cx="8640" cy="1440"/>
                        </a:xfrm>
                        <a:prstGeom prst="rect">
                          <a:avLst/>
                        </a:prstGeom>
                        <a:solidFill>
                          <a:srgbClr val="5087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3"/>
                      <wps:cNvSpPr>
                        <a:spLocks/>
                      </wps:cNvSpPr>
                      <wps:spPr bwMode="auto">
                        <a:xfrm>
                          <a:off x="356" y="2598"/>
                          <a:ext cx="1352" cy="1431"/>
                        </a:xfrm>
                        <a:custGeom>
                          <a:avLst/>
                          <a:gdLst>
                            <a:gd name="T0" fmla="*/ 136 w 139"/>
                            <a:gd name="T1" fmla="*/ 0 h 147"/>
                            <a:gd name="T2" fmla="*/ 139 w 139"/>
                            <a:gd name="T3" fmla="*/ 0 h 147"/>
                            <a:gd name="T4" fmla="*/ 0 w 139"/>
                            <a:gd name="T5" fmla="*/ 0 h 147"/>
                            <a:gd name="T6" fmla="*/ 0 w 139"/>
                            <a:gd name="T7" fmla="*/ 147 h 147"/>
                            <a:gd name="T8" fmla="*/ 1 w 139"/>
                            <a:gd name="T9" fmla="*/ 147 h 147"/>
                            <a:gd name="T10" fmla="*/ 136 w 139"/>
                            <a:gd name="T11" fmla="*/ 0 h 1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39" h="147">
                              <a:moveTo>
                                <a:pt x="136" y="0"/>
                              </a:moveTo>
                              <a:cubicBezTo>
                                <a:pt x="137" y="0"/>
                                <a:pt x="138" y="0"/>
                                <a:pt x="139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147"/>
                                <a:pt x="0" y="147"/>
                                <a:pt x="0" y="147"/>
                              </a:cubicBezTo>
                              <a:cubicBezTo>
                                <a:pt x="1" y="147"/>
                                <a:pt x="1" y="147"/>
                                <a:pt x="1" y="147"/>
                              </a:cubicBezTo>
                              <a:cubicBezTo>
                                <a:pt x="10" y="24"/>
                                <a:pt x="78" y="0"/>
                                <a:pt x="136" y="0"/>
                              </a:cubicBezTo>
                            </a:path>
                          </a:pathLst>
                        </a:custGeom>
                        <a:solidFill>
                          <a:srgbClr val="7299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Freeform 5"/>
                      <wps:cNvSpPr>
                        <a:spLocks/>
                      </wps:cNvSpPr>
                      <wps:spPr bwMode="auto">
                        <a:xfrm>
                          <a:off x="1796" y="4001"/>
                          <a:ext cx="1440" cy="1456"/>
                        </a:xfrm>
                        <a:custGeom>
                          <a:avLst/>
                          <a:gdLst>
                            <a:gd name="T0" fmla="*/ 0 w 437"/>
                            <a:gd name="T1" fmla="*/ 872 h 872"/>
                            <a:gd name="T2" fmla="*/ 437 w 437"/>
                            <a:gd name="T3" fmla="*/ 872 h 872"/>
                            <a:gd name="T4" fmla="*/ 0 w 437"/>
                            <a:gd name="T5" fmla="*/ 0 h 872"/>
                            <a:gd name="T6" fmla="*/ 0 w 437"/>
                            <a:gd name="T7" fmla="*/ 872 h 8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437" h="872">
                              <a:moveTo>
                                <a:pt x="0" y="872"/>
                              </a:moveTo>
                              <a:lnTo>
                                <a:pt x="437" y="872"/>
                              </a:lnTo>
                              <a:lnTo>
                                <a:pt x="0" y="0"/>
                              </a:lnTo>
                              <a:lnTo>
                                <a:pt x="0" y="8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087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Freeform 6"/>
                      <wps:cNvSpPr>
                        <a:spLocks/>
                      </wps:cNvSpPr>
                      <wps:spPr bwMode="auto">
                        <a:xfrm>
                          <a:off x="366" y="6897"/>
                          <a:ext cx="1440" cy="1440"/>
                        </a:xfrm>
                        <a:custGeom>
                          <a:avLst/>
                          <a:gdLst>
                            <a:gd name="T0" fmla="*/ 576 w 1149"/>
                            <a:gd name="T1" fmla="*/ 0 h 1143"/>
                            <a:gd name="T2" fmla="*/ 0 w 1149"/>
                            <a:gd name="T3" fmla="*/ 0 h 1143"/>
                            <a:gd name="T4" fmla="*/ 0 w 1149"/>
                            <a:gd name="T5" fmla="*/ 1143 h 1143"/>
                            <a:gd name="T6" fmla="*/ 1149 w 1149"/>
                            <a:gd name="T7" fmla="*/ 1143 h 1143"/>
                            <a:gd name="T8" fmla="*/ 1149 w 1149"/>
                            <a:gd name="T9" fmla="*/ 0 h 1143"/>
                            <a:gd name="T10" fmla="*/ 576 w 1149"/>
                            <a:gd name="T11" fmla="*/ 0 h 1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49" h="1143">
                              <a:moveTo>
                                <a:pt x="576" y="0"/>
                              </a:moveTo>
                              <a:lnTo>
                                <a:pt x="0" y="0"/>
                              </a:lnTo>
                              <a:lnTo>
                                <a:pt x="0" y="1143"/>
                              </a:lnTo>
                              <a:lnTo>
                                <a:pt x="1149" y="1143"/>
                              </a:lnTo>
                              <a:lnTo>
                                <a:pt x="1149" y="0"/>
                              </a:lnTo>
                              <a:lnTo>
                                <a:pt x="5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7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Freeform 7"/>
                      <wps:cNvSpPr>
                        <a:spLocks/>
                      </wps:cNvSpPr>
                      <wps:spPr bwMode="auto">
                        <a:xfrm>
                          <a:off x="3238" y="4017"/>
                          <a:ext cx="1440" cy="1440"/>
                        </a:xfrm>
                        <a:custGeom>
                          <a:avLst/>
                          <a:gdLst>
                            <a:gd name="T0" fmla="*/ 576 w 1149"/>
                            <a:gd name="T1" fmla="*/ 0 h 1143"/>
                            <a:gd name="T2" fmla="*/ 0 w 1149"/>
                            <a:gd name="T3" fmla="*/ 0 h 1143"/>
                            <a:gd name="T4" fmla="*/ 0 w 1149"/>
                            <a:gd name="T5" fmla="*/ 1143 h 1143"/>
                            <a:gd name="T6" fmla="*/ 1149 w 1149"/>
                            <a:gd name="T7" fmla="*/ 1143 h 1143"/>
                            <a:gd name="T8" fmla="*/ 1149 w 1149"/>
                            <a:gd name="T9" fmla="*/ 0 h 1143"/>
                            <a:gd name="T10" fmla="*/ 576 w 1149"/>
                            <a:gd name="T11" fmla="*/ 0 h 1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49" h="1143">
                              <a:moveTo>
                                <a:pt x="576" y="0"/>
                              </a:moveTo>
                              <a:lnTo>
                                <a:pt x="0" y="0"/>
                              </a:lnTo>
                              <a:lnTo>
                                <a:pt x="0" y="1143"/>
                              </a:lnTo>
                              <a:lnTo>
                                <a:pt x="1149" y="1143"/>
                              </a:lnTo>
                              <a:lnTo>
                                <a:pt x="1149" y="0"/>
                              </a:lnTo>
                              <a:lnTo>
                                <a:pt x="5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7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Freeform 8"/>
                      <wps:cNvSpPr>
                        <a:spLocks/>
                      </wps:cNvSpPr>
                      <wps:spPr bwMode="auto">
                        <a:xfrm>
                          <a:off x="366" y="2589"/>
                          <a:ext cx="1440" cy="1440"/>
                        </a:xfrm>
                        <a:custGeom>
                          <a:avLst/>
                          <a:gdLst>
                            <a:gd name="T0" fmla="*/ 0 w 147"/>
                            <a:gd name="T1" fmla="*/ 147 h 147"/>
                            <a:gd name="T2" fmla="*/ 147 w 147"/>
                            <a:gd name="T3" fmla="*/ 147 h 147"/>
                            <a:gd name="T4" fmla="*/ 147 w 147"/>
                            <a:gd name="T5" fmla="*/ 0 h 147"/>
                            <a:gd name="T6" fmla="*/ 138 w 147"/>
                            <a:gd name="T7" fmla="*/ 0 h 147"/>
                            <a:gd name="T8" fmla="*/ 135 w 147"/>
                            <a:gd name="T9" fmla="*/ 0 h 147"/>
                            <a:gd name="T10" fmla="*/ 0 w 147"/>
                            <a:gd name="T11" fmla="*/ 147 h 1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47" h="147">
                              <a:moveTo>
                                <a:pt x="0" y="147"/>
                              </a:moveTo>
                              <a:cubicBezTo>
                                <a:pt x="147" y="147"/>
                                <a:pt x="147" y="147"/>
                                <a:pt x="147" y="147"/>
                              </a:cubicBezTo>
                              <a:cubicBezTo>
                                <a:pt x="147" y="0"/>
                                <a:pt x="147" y="0"/>
                                <a:pt x="147" y="0"/>
                              </a:cubicBezTo>
                              <a:cubicBezTo>
                                <a:pt x="138" y="0"/>
                                <a:pt x="138" y="0"/>
                                <a:pt x="138" y="0"/>
                              </a:cubicBezTo>
                              <a:cubicBezTo>
                                <a:pt x="137" y="0"/>
                                <a:pt x="136" y="0"/>
                                <a:pt x="135" y="0"/>
                              </a:cubicBezTo>
                              <a:cubicBezTo>
                                <a:pt x="77" y="0"/>
                                <a:pt x="9" y="24"/>
                                <a:pt x="0" y="147"/>
                              </a:cubicBezTo>
                            </a:path>
                          </a:pathLst>
                        </a:custGeom>
                        <a:solidFill>
                          <a:srgbClr val="B4C5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Freeform 9"/>
                      <wps:cNvSpPr>
                        <a:spLocks/>
                      </wps:cNvSpPr>
                      <wps:spPr bwMode="auto">
                        <a:xfrm>
                          <a:off x="1796" y="2589"/>
                          <a:ext cx="1441" cy="1440"/>
                        </a:xfrm>
                        <a:custGeom>
                          <a:avLst/>
                          <a:gdLst>
                            <a:gd name="T0" fmla="*/ 148 w 148"/>
                            <a:gd name="T1" fmla="*/ 147 h 147"/>
                            <a:gd name="T2" fmla="*/ 0 w 148"/>
                            <a:gd name="T3" fmla="*/ 0 h 147"/>
                            <a:gd name="T4" fmla="*/ 0 w 148"/>
                            <a:gd name="T5" fmla="*/ 147 h 147"/>
                            <a:gd name="T6" fmla="*/ 148 w 148"/>
                            <a:gd name="T7" fmla="*/ 147 h 1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48" h="147">
                              <a:moveTo>
                                <a:pt x="148" y="147"/>
                              </a:moveTo>
                              <a:cubicBezTo>
                                <a:pt x="125" y="99"/>
                                <a:pt x="86" y="0"/>
                                <a:pt x="0" y="0"/>
                              </a:cubicBezTo>
                              <a:cubicBezTo>
                                <a:pt x="0" y="147"/>
                                <a:pt x="0" y="147"/>
                                <a:pt x="0" y="147"/>
                              </a:cubicBezTo>
                              <a:lnTo>
                                <a:pt x="148" y="1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1AE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Freeform 10"/>
                      <wps:cNvSpPr>
                        <a:spLocks/>
                      </wps:cNvSpPr>
                      <wps:spPr bwMode="auto">
                        <a:xfrm>
                          <a:off x="356" y="4011"/>
                          <a:ext cx="1440" cy="1440"/>
                        </a:xfrm>
                        <a:custGeom>
                          <a:avLst/>
                          <a:gdLst>
                            <a:gd name="T0" fmla="*/ 6 w 872"/>
                            <a:gd name="T1" fmla="*/ 0 h 872"/>
                            <a:gd name="T2" fmla="*/ 0 w 872"/>
                            <a:gd name="T3" fmla="*/ 0 h 872"/>
                            <a:gd name="T4" fmla="*/ 0 w 872"/>
                            <a:gd name="T5" fmla="*/ 872 h 872"/>
                            <a:gd name="T6" fmla="*/ 872 w 872"/>
                            <a:gd name="T7" fmla="*/ 872 h 872"/>
                            <a:gd name="T8" fmla="*/ 872 w 872"/>
                            <a:gd name="T9" fmla="*/ 0 h 872"/>
                            <a:gd name="T10" fmla="*/ 6 w 872"/>
                            <a:gd name="T11" fmla="*/ 0 h 8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2" h="872">
                              <a:moveTo>
                                <a:pt x="6" y="0"/>
                              </a:moveTo>
                              <a:lnTo>
                                <a:pt x="0" y="0"/>
                              </a:lnTo>
                              <a:lnTo>
                                <a:pt x="0" y="872"/>
                              </a:lnTo>
                              <a:lnTo>
                                <a:pt x="872" y="872"/>
                              </a:lnTo>
                              <a:lnTo>
                                <a:pt x="872" y="0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1AE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Freeform 11"/>
                      <wps:cNvSpPr>
                        <a:spLocks/>
                      </wps:cNvSpPr>
                      <wps:spPr bwMode="auto">
                        <a:xfrm>
                          <a:off x="1796" y="4011"/>
                          <a:ext cx="1440" cy="1440"/>
                        </a:xfrm>
                        <a:custGeom>
                          <a:avLst/>
                          <a:gdLst>
                            <a:gd name="T0" fmla="*/ 873 w 873"/>
                            <a:gd name="T1" fmla="*/ 0 h 872"/>
                            <a:gd name="T2" fmla="*/ 0 w 873"/>
                            <a:gd name="T3" fmla="*/ 0 h 872"/>
                            <a:gd name="T4" fmla="*/ 437 w 873"/>
                            <a:gd name="T5" fmla="*/ 872 h 872"/>
                            <a:gd name="T6" fmla="*/ 873 w 873"/>
                            <a:gd name="T7" fmla="*/ 872 h 872"/>
                            <a:gd name="T8" fmla="*/ 873 w 873"/>
                            <a:gd name="T9" fmla="*/ 0 h 8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73" h="872">
                              <a:moveTo>
                                <a:pt x="873" y="0"/>
                              </a:moveTo>
                              <a:lnTo>
                                <a:pt x="0" y="0"/>
                              </a:lnTo>
                              <a:lnTo>
                                <a:pt x="437" y="872"/>
                              </a:lnTo>
                              <a:lnTo>
                                <a:pt x="873" y="872"/>
                              </a:lnTo>
                              <a:lnTo>
                                <a:pt x="8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9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Freeform 12"/>
                      <wps:cNvSpPr>
                        <a:spLocks/>
                      </wps:cNvSpPr>
                      <wps:spPr bwMode="auto">
                        <a:xfrm>
                          <a:off x="1806" y="5457"/>
                          <a:ext cx="1440" cy="1440"/>
                        </a:xfrm>
                        <a:custGeom>
                          <a:avLst/>
                          <a:gdLst>
                            <a:gd name="T0" fmla="*/ 576 w 1149"/>
                            <a:gd name="T1" fmla="*/ 0 h 1143"/>
                            <a:gd name="T2" fmla="*/ 0 w 1149"/>
                            <a:gd name="T3" fmla="*/ 0 h 1143"/>
                            <a:gd name="T4" fmla="*/ 0 w 1149"/>
                            <a:gd name="T5" fmla="*/ 1143 h 1143"/>
                            <a:gd name="T6" fmla="*/ 1149 w 1149"/>
                            <a:gd name="T7" fmla="*/ 1143 h 1143"/>
                            <a:gd name="T8" fmla="*/ 1149 w 1149"/>
                            <a:gd name="T9" fmla="*/ 0 h 1143"/>
                            <a:gd name="T10" fmla="*/ 576 w 1149"/>
                            <a:gd name="T11" fmla="*/ 0 h 1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49" h="1143">
                              <a:moveTo>
                                <a:pt x="576" y="0"/>
                              </a:moveTo>
                              <a:lnTo>
                                <a:pt x="0" y="0"/>
                              </a:lnTo>
                              <a:lnTo>
                                <a:pt x="0" y="1143"/>
                              </a:lnTo>
                              <a:lnTo>
                                <a:pt x="1149" y="1143"/>
                              </a:lnTo>
                              <a:lnTo>
                                <a:pt x="1149" y="0"/>
                              </a:lnTo>
                              <a:lnTo>
                                <a:pt x="5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7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 xmlns:wp14="http://schemas.microsoft.com/office/word/2010/wordml">
          <w:pict w14:anchorId="5130F3A4">
            <v:group id="Group 15" style="position:absolute;margin-left:.5pt;margin-top:93.45pt;width:8in;height:287.4pt;z-index:251660288" coordsize="11520,5748" coordorigin="356,2589" o:spid="_x0000_s1026" w14:anchorId="1DADA6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">
              <v:rect id="Rectangle 2" style="position:absolute;left:3236;top:5457;width:8640;height:1440;visibility:visible;mso-wrap-style:square;v-text-anchor:top" o:spid="_x0000_s1027" fillcolor="#5087c7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dDPsMA&#10;AADbAAAADwAAAGRycy9kb3ducmV2LnhtbESP3YrCMBSE7xd8h3CEvdNUBX+qUVQQxF1Qqw9waE5/&#10;sDkpTar17TcLC3s5zMw3zGrTmUo8qXGlZQWjYQSCOLW65FzB/XYYzEE4j6yxskwK3uRgs+59rDDW&#10;9sVXeiY+FwHCLkYFhfd1LKVLCzLohrYmDl5mG4M+yCaXusFXgJtKjqNoKg2WHBYKrGlfUPpIWqOA&#10;vtr2ct7NzPdpesrePumy43an1Ge/2y5BeOr8f/ivfdQKJgv4/RJ+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dDPsMAAADbAAAADwAAAAAAAAAAAAAAAACYAgAAZHJzL2Rv&#10;d25yZXYueG1sUEsFBgAAAAAEAAQA9QAAAIgDAAAAAA==&#10;"/>
              <v:shape id="Freeform 3" style="position:absolute;left:356;top:2598;width:1352;height:1431;visibility:visible;mso-wrap-style:square;v-text-anchor:top" coordsize="139,147" o:spid="_x0000_s1028" fillcolor="#7299d0" stroked="f" path="m136,v1,,2,,3,c,,,,,,,147,,147,,147v1,,1,,1,c10,24,78,,136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/Nc70A&#10;AADbAAAADwAAAGRycy9kb3ducmV2LnhtbERPy4rCMBTdD/gP4QruxlQRLdUoPlGX4/QDLs21LTY3&#10;oYla/94sBJeH816sOtOIB7W+tqxgNExAEBdW11wqyP8PvykIH5A1NpZJwYs8rJa9nwVm2j75jx6X&#10;UIoYwj5DBVUILpPSFxUZ9EPriCN3ta3BEGFbSt3iM4abRo6TZCoN1hwbKnS0rai4Xe5GQbfJ83Q/&#10;y2cNub2jw84dp5uzUoN+t56DCNSFr/jjPmkFk7g+fok/QC7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6/Nc70AAADbAAAADwAAAAAAAAAAAAAAAACYAgAAZHJzL2Rvd25yZXYu&#10;eG1sUEsFBgAAAAAEAAQA9QAAAIIDAAAAAA==&#10;">
                <v:path arrowok="t" o:connecttype="custom" o:connectlocs="1323,0;1352,0;0,0;0,1431;10,1431;1323,0" o:connectangles="0,0,0,0,0,0"/>
              </v:shape>
              <v:shape id="Freeform 5" style="position:absolute;left:1796;top:4001;width:1440;height:1456;visibility:visible;mso-wrap-style:square;v-text-anchor:top" coordsize="437,872" o:spid="_x0000_s1029" fillcolor="#5087c7" stroked="f" path="m,872r437,l,,,87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ThPMYA&#10;AADbAAAADwAAAGRycy9kb3ducmV2LnhtbESPT2vCQBTE7wW/w/IEL6VuIqWVmI1IRPRUqNbi8ZF9&#10;+dNm34bsRtNv3y0UPA4z8xsmXY+mFVfqXWNZQTyPQBAXVjdcKfg47Z6WIJxH1thaJgU/5GCdTR5S&#10;TLS98Ttdj74SAcIuQQW1910ipStqMujmtiMOXml7gz7IvpK6x1uAm1YuouhFGmw4LNTYUV5T8X0c&#10;jIL9aWveHofXodzly/Mlzk35df5UajYdNysQnkZ/D/+3D1rBcwx/X8IP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ThPMYAAADbAAAADwAAAAAAAAAAAAAAAACYAgAAZHJz&#10;L2Rvd25yZXYueG1sUEsFBgAAAAAEAAQA9QAAAIsDAAAAAA==&#10;">
                <v:path arrowok="t" o:connecttype="custom" o:connectlocs="0,1456;1440,1456;0,0;0,1456" o:connectangles="0,0,0,0"/>
              </v:shape>
              <v:shape id="Freeform 6" style="position:absolute;left:366;top:6897;width:1440;height:1440;visibility:visible;mso-wrap-style:square;v-text-anchor:top" coordsize="1149,1143" o:spid="_x0000_s1030" fillcolor="#dee7f4" stroked="f" path="m576,l,,,1143r1149,l1149,,57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rH7MUA&#10;AADbAAAADwAAAGRycy9kb3ducmV2LnhtbESPQWvCQBSE74X+h+UVetONElRSVykFwQZyiJbS4yP7&#10;TNJm34bdNab99a4g9DjMfDPMejuaTgzkfGtZwWyagCCurG65VvBx3E1WIHxA1thZJgW/5GG7eXxY&#10;Y6bthUsaDqEWsYR9hgqaEPpMSl81ZNBPbU8cvZN1BkOUrpba4SWWm07Ok2QhDbYcFxrs6a2h6udw&#10;NgrS4q8P74NLP5fl6mSKr3w/+86Ven4aX19ABBrDf/hO73Xk5nD7En+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6sfsxQAAANsAAAAPAAAAAAAAAAAAAAAAAJgCAABkcnMv&#10;ZG93bnJldi54bWxQSwUGAAAAAAQABAD1AAAAigMAAAAA&#10;">
                <v:path arrowok="t" o:connecttype="custom" o:connectlocs="722,0;0,0;0,1440;1440,1440;1440,0;722,0" o:connectangles="0,0,0,0,0,0"/>
              </v:shape>
              <v:shape id="Freeform 7" style="position:absolute;left:3238;top:4017;width:1440;height:1440;visibility:visible;mso-wrap-style:square;v-text-anchor:top" coordsize="1149,1143" o:spid="_x0000_s1031" fillcolor="#dee7f4" stroked="f" path="m576,l,,,1143r1149,l1149,,57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Zid8UA&#10;AADbAAAADwAAAGRycy9kb3ducmV2LnhtbESPT2vCQBTE7wW/w/IEb3XjH1qJ2UgpCCp40Jbi8ZF9&#10;Jmmzb8PuGqOfvlsoeBxmfjNMtupNIzpyvrasYDJOQBAXVtdcKvj8WD8vQPiArLGxTApu5GGVD54y&#10;TLW98oG6YyhFLGGfooIqhDaV0hcVGfRj2xJH72ydwRClK6V2eI3lppHTJHmRBmuOCxW29F5R8XO8&#10;GAXz/b0N287Nv14Pi7PZn3abyfdOqdGwf1uCCNSHR/if3ujIzeDvS/wB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mJ3xQAAANsAAAAPAAAAAAAAAAAAAAAAAJgCAABkcnMv&#10;ZG93bnJldi54bWxQSwUGAAAAAAQABAD1AAAAigMAAAAA&#10;">
                <v:path arrowok="t" o:connecttype="custom" o:connectlocs="722,0;0,0;0,1440;1440,1440;1440,0;722,0" o:connectangles="0,0,0,0,0,0"/>
              </v:shape>
              <v:shape id="Freeform 8" style="position:absolute;left:366;top:2589;width:1440;height:1440;visibility:visible;mso-wrap-style:square;v-text-anchor:top" coordsize="147,147" o:spid="_x0000_s1032" fillcolor="#b4c5e6" stroked="f" path="m,147v147,,147,,147,c147,,147,,147,v-9,,-9,,-9,c137,,136,,135,,77,,9,24,,147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XWhMYA&#10;AADbAAAADwAAAGRycy9kb3ducmV2LnhtbESPQU8CMRSE7yb+h+aZeJOuhBhZKMSYGOSgKMqB22P7&#10;2C5sX5e2sMu/tyQmHCcz801mPO1sLU7kQ+VYwWMvA0FcOF1xqeD35+3hGUSIyBprx6TgTAGmk9ub&#10;MebatfxNp2UsRYJwyFGBibHJpQyFIYuh5xri5G2dtxiT9KXUHtsEt7XsZ9mTtFhxWjDY0KuhYr88&#10;WgWz+WyxHZYbU2cLf/j6WLerz12r1P1d9zICEamL1/B/+10rGAzg8iX9AD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PXWhMYAAADbAAAADwAAAAAAAAAAAAAAAACYAgAAZHJz&#10;L2Rvd25yZXYueG1sUEsFBgAAAAAEAAQA9QAAAIsDAAAAAA==&#10;">
                <v:path arrowok="t" o:connecttype="custom" o:connectlocs="0,1440;1440,1440;1440,0;1352,0;1322,0;0,1440" o:connectangles="0,0,0,0,0,0"/>
              </v:shape>
              <v:shape id="Freeform 9" style="position:absolute;left:1796;top:2589;width:1441;height:1440;visibility:visible;mso-wrap-style:square;v-text-anchor:top" coordsize="148,147" o:spid="_x0000_s1033" fillcolor="#91aedb" stroked="f" path="m148,147c125,99,86,,,,,147,,147,,147r148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5yecUA&#10;AADbAAAADwAAAGRycy9kb3ducmV2LnhtbESPQWsCMRSE7wX/Q3iCt5qtrdJujSJSQTwIasH29ty8&#10;Zhc3L0sS3e2/bwqCx2FmvmGm887W4ko+VI4VPA0zEMSF0xUbBZ+H1eMriBCRNdaOScEvBZjPeg9T&#10;zLVreUfXfTQiQTjkqKCMscmlDEVJFsPQNcTJ+3HeYkzSG6k9tgluaznKsom0WHFaKLGhZUnFeX+x&#10;CoyffG/fFh/t1yZrRpvd6WieT0elBv1u8Q4iUhfv4Vt7rRW8jOH/S/oB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nJ5xQAAANsAAAAPAAAAAAAAAAAAAAAAAJgCAABkcnMv&#10;ZG93bnJldi54bWxQSwUGAAAAAAQABAD1AAAAigMAAAAA&#10;">
                <v:path arrowok="t" o:connecttype="custom" o:connectlocs="1441,1440;0,0;0,1440;1441,1440" o:connectangles="0,0,0,0"/>
              </v:shape>
              <v:shape id="Freeform 10" style="position:absolute;left:356;top:4011;width:1440;height:1440;visibility:visible;mso-wrap-style:square;v-text-anchor:top" coordsize="872,872" o:spid="_x0000_s1034" fillcolor="#91aedb" stroked="f" path="m6,l,,,872r872,l872,,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AqbsIA&#10;AADbAAAADwAAAGRycy9kb3ducmV2LnhtbESPzWoCQRCE7wHfYWjBW5w1iITVUVQI5iABf9Brs9Pu&#10;Lu70bGZaXd8+EwjkWFTVV9Rs0blG3SnE2rOB0TADRVx4W3Np4Hj4eH0HFQXZYuOZDDwpwmLee5lh&#10;bv2Dd3TfS6kShGOOBiqRNtc6FhU5jEPfEifv4oNDSTKU2gZ8JLhr9FuWTbTDmtNChS2tKyqu+5sz&#10;sDqFZaM3X0fZfhPd2t1ZNpqNGfS75RSUUCf/4b/2pzUwnsDvl/QD9P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4CpuwgAAANsAAAAPAAAAAAAAAAAAAAAAAJgCAABkcnMvZG93&#10;bnJldi54bWxQSwUGAAAAAAQABAD1AAAAhwMAAAAA&#10;">
                <v:path arrowok="t" o:connecttype="custom" o:connectlocs="10,0;0,0;0,1440;1440,1440;1440,0;10,0" o:connectangles="0,0,0,0,0,0"/>
              </v:shape>
              <v:shape id="Freeform 11" style="position:absolute;left:1796;top:4011;width:1440;height:1440;visibility:visible;mso-wrap-style:square;v-text-anchor:top" coordsize="873,872" o:spid="_x0000_s1035" fillcolor="#7299d0" stroked="f" path="m873,l,,437,872r436,l87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pPmsUA&#10;AADbAAAADwAAAGRycy9kb3ducmV2LnhtbESP3WoCMRSE7wt9h3AKvRHNakVlNYqUSgu98G8f4Lg5&#10;7i5uTtIk1e3bNwWhl8PMfMMsVp1pxZV8aCwrGA4yEMSl1Q1XCorjpj8DESKyxtYyKfihAKvl48MC&#10;c21vvKfrIVYiQTjkqKCO0eVShrImg2FgHXHyztYbjEn6SmqPtwQ3rRxl2UQabDgt1Ojotabycvg2&#10;CkYv2/jmXNG8X4rN1873Tudx96nU81O3noOI1MX/8L39oRWMp/D3Jf0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mk+axQAAANsAAAAPAAAAAAAAAAAAAAAAAJgCAABkcnMv&#10;ZG93bnJldi54bWxQSwUGAAAAAAQABAD1AAAAigMAAAAA&#10;">
                <v:path arrowok="t" o:connecttype="custom" o:connectlocs="1440,0;0,0;721,1440;1440,1440;1440,0" o:connectangles="0,0,0,0,0"/>
              </v:shape>
              <v:shape id="Freeform 12" style="position:absolute;left:1806;top:5457;width:1440;height:1440;visibility:visible;mso-wrap-style:square;v-text-anchor:top" coordsize="1149,1143" o:spid="_x0000_s1036" fillcolor="#dee7f4" stroked="f" path="m576,l,,,1143r1149,l1149,,57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LwBsEA&#10;AADbAAAADwAAAGRycy9kb3ducmV2LnhtbERPTWvCQBC9C/0PyxS86cYiVVJXKYWCFTyopfQ4ZMck&#10;mp0Nu9sY++udg+Dx8b4Xq941qqMQa88GJuMMFHHhbc2lge/D52gOKiZki41nMnClCKvl02CBufUX&#10;3lG3T6WSEI45GqhSanOtY1GRwzj2LbFwRx8cJoGh1DbgRcJdo1+y7FU7rFkaKmzpo6LivP9zBqbb&#10;/zZ9dWH6M9vNj277u1lPThtjhs/9+xuoRH16iO/utRWfjJUv8gP08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C8AbBAAAA2wAAAA8AAAAAAAAAAAAAAAAAmAIAAGRycy9kb3du&#10;cmV2LnhtbFBLBQYAAAAABAAEAPUAAACGAwAAAAA=&#10;">
                <v:path arrowok="t" o:connecttype="custom" o:connectlocs="722,0;0,0;0,1440;1440,1440;1440,0;722,0" o:connectangles="0,0,0,0,0,0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6500C7" wp14:editId="07777777">
              <wp:simplePos x="0" y="0"/>
              <wp:positionH relativeFrom="column">
                <wp:posOffset>920750</wp:posOffset>
              </wp:positionH>
              <wp:positionV relativeFrom="paragraph">
                <wp:posOffset>1192530</wp:posOffset>
              </wp:positionV>
              <wp:extent cx="915035" cy="908685"/>
              <wp:effectExtent l="0" t="0" r="0" b="0"/>
              <wp:wrapNone/>
              <wp:docPr id="37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5035" cy="908685"/>
                      </a:xfrm>
                      <a:custGeom>
                        <a:avLst/>
                        <a:gdLst>
                          <a:gd name="T0" fmla="*/ 148 w 148"/>
                          <a:gd name="T1" fmla="*/ 147 h 147"/>
                          <a:gd name="T2" fmla="*/ 148 w 148"/>
                          <a:gd name="T3" fmla="*/ 0 h 147"/>
                          <a:gd name="T4" fmla="*/ 0 w 148"/>
                          <a:gd name="T5" fmla="*/ 0 h 147"/>
                          <a:gd name="T6" fmla="*/ 148 w 148"/>
                          <a:gd name="T7" fmla="*/ 147 h 14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</a:cxnLst>
                        <a:rect l="0" t="0" r="r" b="b"/>
                        <a:pathLst>
                          <a:path w="148" h="147">
                            <a:moveTo>
                              <a:pt x="148" y="147"/>
                            </a:moveTo>
                            <a:cubicBezTo>
                              <a:pt x="148" y="0"/>
                              <a:pt x="148" y="0"/>
                              <a:pt x="148" y="0"/>
                            </a:cubicBezTo>
                            <a:cubicBezTo>
                              <a:pt x="0" y="0"/>
                              <a:pt x="0" y="0"/>
                              <a:pt x="0" y="0"/>
                            </a:cubicBezTo>
                            <a:cubicBezTo>
                              <a:pt x="86" y="0"/>
                              <a:pt x="125" y="99"/>
                              <a:pt x="148" y="147"/>
                            </a:cubicBezTo>
                          </a:path>
                        </a:pathLst>
                      </a:custGeom>
                      <a:solidFill>
                        <a:srgbClr val="7299D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 xmlns:wp14="http://schemas.microsoft.com/office/word/2010/wordml">
          <w:pict w14:anchorId="6E0FFD7F">
            <v:shape id="Freeform 4" style="position:absolute;margin-left:72.5pt;margin-top:93.9pt;width:72.05pt;height:71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8,147" o:spid="_x0000_s1026" fillcolor="#7299d0" stroked="f" path="m148,147c148,,148,,148,,,,,,,,86,,125,99,148,14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" w14:anchorId="71E5D060">
              <v:path arrowok="t" o:connecttype="custom" o:connectlocs="915035,908685;915035,0;0,0;915035,908685" o:connectangles="0,0,0,0"/>
            </v:shape>
          </w:pict>
        </mc:Fallback>
      </mc:AlternateContent>
    </w:r>
    <w:r>
      <w:rPr>
        <w:noProof/>
      </w:rPr>
      <w:drawing>
        <wp:inline distT="0" distB="0" distL="0" distR="0" wp14:anchorId="33BC80E9" wp14:editId="07777777">
          <wp:extent cx="1703070" cy="2667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8461"/>
                  <a:stretch>
                    <a:fillRect/>
                  </a:stretch>
                </pic:blipFill>
                <pic:spPr bwMode="auto">
                  <a:xfrm>
                    <a:off x="0" y="0"/>
                    <a:ext cx="170307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42D4C27" w14:textId="77777777" w:rsidR="0000425B" w:rsidRDefault="000042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43C8C" w14:textId="77777777" w:rsidR="0000425B" w:rsidRDefault="0000425B" w:rsidP="009F2A0E">
    <w:pPr>
      <w:pStyle w:val="NTTLogo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6BF7783" wp14:editId="07777777">
              <wp:simplePos x="0" y="0"/>
              <wp:positionH relativeFrom="column">
                <wp:posOffset>6350</wp:posOffset>
              </wp:positionH>
              <wp:positionV relativeFrom="paragraph">
                <wp:posOffset>1186815</wp:posOffset>
              </wp:positionV>
              <wp:extent cx="7315200" cy="3649980"/>
              <wp:effectExtent l="0" t="0" r="0" b="0"/>
              <wp:wrapNone/>
              <wp:docPr id="26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3649980"/>
                        <a:chOff x="356" y="2589"/>
                        <a:chExt cx="11520" cy="5748"/>
                      </a:xfrm>
                    </wpg:grpSpPr>
                    <wps:wsp>
                      <wps:cNvPr id="27" name="Rectangle 2"/>
                      <wps:cNvSpPr>
                        <a:spLocks noChangeArrowheads="1"/>
                      </wps:cNvSpPr>
                      <wps:spPr bwMode="auto">
                        <a:xfrm>
                          <a:off x="3236" y="5457"/>
                          <a:ext cx="8640" cy="1440"/>
                        </a:xfrm>
                        <a:prstGeom prst="rect">
                          <a:avLst/>
                        </a:prstGeom>
                        <a:solidFill>
                          <a:srgbClr val="5087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reeform 3"/>
                      <wps:cNvSpPr>
                        <a:spLocks/>
                      </wps:cNvSpPr>
                      <wps:spPr bwMode="auto">
                        <a:xfrm>
                          <a:off x="356" y="2598"/>
                          <a:ext cx="1352" cy="1431"/>
                        </a:xfrm>
                        <a:custGeom>
                          <a:avLst/>
                          <a:gdLst>
                            <a:gd name="T0" fmla="*/ 136 w 139"/>
                            <a:gd name="T1" fmla="*/ 0 h 147"/>
                            <a:gd name="T2" fmla="*/ 139 w 139"/>
                            <a:gd name="T3" fmla="*/ 0 h 147"/>
                            <a:gd name="T4" fmla="*/ 0 w 139"/>
                            <a:gd name="T5" fmla="*/ 0 h 147"/>
                            <a:gd name="T6" fmla="*/ 0 w 139"/>
                            <a:gd name="T7" fmla="*/ 147 h 147"/>
                            <a:gd name="T8" fmla="*/ 1 w 139"/>
                            <a:gd name="T9" fmla="*/ 147 h 147"/>
                            <a:gd name="T10" fmla="*/ 136 w 139"/>
                            <a:gd name="T11" fmla="*/ 0 h 1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39" h="147">
                              <a:moveTo>
                                <a:pt x="136" y="0"/>
                              </a:moveTo>
                              <a:cubicBezTo>
                                <a:pt x="137" y="0"/>
                                <a:pt x="138" y="0"/>
                                <a:pt x="139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147"/>
                                <a:pt x="0" y="147"/>
                                <a:pt x="0" y="147"/>
                              </a:cubicBezTo>
                              <a:cubicBezTo>
                                <a:pt x="1" y="147"/>
                                <a:pt x="1" y="147"/>
                                <a:pt x="1" y="147"/>
                              </a:cubicBezTo>
                              <a:cubicBezTo>
                                <a:pt x="10" y="24"/>
                                <a:pt x="78" y="0"/>
                                <a:pt x="136" y="0"/>
                              </a:cubicBezTo>
                            </a:path>
                          </a:pathLst>
                        </a:custGeom>
                        <a:solidFill>
                          <a:srgbClr val="7299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Freeform 5"/>
                      <wps:cNvSpPr>
                        <a:spLocks/>
                      </wps:cNvSpPr>
                      <wps:spPr bwMode="auto">
                        <a:xfrm>
                          <a:off x="1796" y="4001"/>
                          <a:ext cx="1440" cy="1456"/>
                        </a:xfrm>
                        <a:custGeom>
                          <a:avLst/>
                          <a:gdLst>
                            <a:gd name="T0" fmla="*/ 0 w 437"/>
                            <a:gd name="T1" fmla="*/ 872 h 872"/>
                            <a:gd name="T2" fmla="*/ 437 w 437"/>
                            <a:gd name="T3" fmla="*/ 872 h 872"/>
                            <a:gd name="T4" fmla="*/ 0 w 437"/>
                            <a:gd name="T5" fmla="*/ 0 h 872"/>
                            <a:gd name="T6" fmla="*/ 0 w 437"/>
                            <a:gd name="T7" fmla="*/ 872 h 8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437" h="872">
                              <a:moveTo>
                                <a:pt x="0" y="872"/>
                              </a:moveTo>
                              <a:lnTo>
                                <a:pt x="437" y="872"/>
                              </a:lnTo>
                              <a:lnTo>
                                <a:pt x="0" y="0"/>
                              </a:lnTo>
                              <a:lnTo>
                                <a:pt x="0" y="8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087C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6"/>
                      <wps:cNvSpPr>
                        <a:spLocks/>
                      </wps:cNvSpPr>
                      <wps:spPr bwMode="auto">
                        <a:xfrm>
                          <a:off x="366" y="6897"/>
                          <a:ext cx="1440" cy="1440"/>
                        </a:xfrm>
                        <a:custGeom>
                          <a:avLst/>
                          <a:gdLst>
                            <a:gd name="T0" fmla="*/ 576 w 1149"/>
                            <a:gd name="T1" fmla="*/ 0 h 1143"/>
                            <a:gd name="T2" fmla="*/ 0 w 1149"/>
                            <a:gd name="T3" fmla="*/ 0 h 1143"/>
                            <a:gd name="T4" fmla="*/ 0 w 1149"/>
                            <a:gd name="T5" fmla="*/ 1143 h 1143"/>
                            <a:gd name="T6" fmla="*/ 1149 w 1149"/>
                            <a:gd name="T7" fmla="*/ 1143 h 1143"/>
                            <a:gd name="T8" fmla="*/ 1149 w 1149"/>
                            <a:gd name="T9" fmla="*/ 0 h 1143"/>
                            <a:gd name="T10" fmla="*/ 576 w 1149"/>
                            <a:gd name="T11" fmla="*/ 0 h 1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49" h="1143">
                              <a:moveTo>
                                <a:pt x="576" y="0"/>
                              </a:moveTo>
                              <a:lnTo>
                                <a:pt x="0" y="0"/>
                              </a:lnTo>
                              <a:lnTo>
                                <a:pt x="0" y="1143"/>
                              </a:lnTo>
                              <a:lnTo>
                                <a:pt x="1149" y="1143"/>
                              </a:lnTo>
                              <a:lnTo>
                                <a:pt x="1149" y="0"/>
                              </a:lnTo>
                              <a:lnTo>
                                <a:pt x="5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7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reeform 7"/>
                      <wps:cNvSpPr>
                        <a:spLocks/>
                      </wps:cNvSpPr>
                      <wps:spPr bwMode="auto">
                        <a:xfrm>
                          <a:off x="3238" y="4017"/>
                          <a:ext cx="1440" cy="1440"/>
                        </a:xfrm>
                        <a:custGeom>
                          <a:avLst/>
                          <a:gdLst>
                            <a:gd name="T0" fmla="*/ 576 w 1149"/>
                            <a:gd name="T1" fmla="*/ 0 h 1143"/>
                            <a:gd name="T2" fmla="*/ 0 w 1149"/>
                            <a:gd name="T3" fmla="*/ 0 h 1143"/>
                            <a:gd name="T4" fmla="*/ 0 w 1149"/>
                            <a:gd name="T5" fmla="*/ 1143 h 1143"/>
                            <a:gd name="T6" fmla="*/ 1149 w 1149"/>
                            <a:gd name="T7" fmla="*/ 1143 h 1143"/>
                            <a:gd name="T8" fmla="*/ 1149 w 1149"/>
                            <a:gd name="T9" fmla="*/ 0 h 1143"/>
                            <a:gd name="T10" fmla="*/ 576 w 1149"/>
                            <a:gd name="T11" fmla="*/ 0 h 1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49" h="1143">
                              <a:moveTo>
                                <a:pt x="576" y="0"/>
                              </a:moveTo>
                              <a:lnTo>
                                <a:pt x="0" y="0"/>
                              </a:lnTo>
                              <a:lnTo>
                                <a:pt x="0" y="1143"/>
                              </a:lnTo>
                              <a:lnTo>
                                <a:pt x="1149" y="1143"/>
                              </a:lnTo>
                              <a:lnTo>
                                <a:pt x="1149" y="0"/>
                              </a:lnTo>
                              <a:lnTo>
                                <a:pt x="5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7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reeform 8"/>
                      <wps:cNvSpPr>
                        <a:spLocks/>
                      </wps:cNvSpPr>
                      <wps:spPr bwMode="auto">
                        <a:xfrm>
                          <a:off x="366" y="2589"/>
                          <a:ext cx="1440" cy="1440"/>
                        </a:xfrm>
                        <a:custGeom>
                          <a:avLst/>
                          <a:gdLst>
                            <a:gd name="T0" fmla="*/ 0 w 147"/>
                            <a:gd name="T1" fmla="*/ 147 h 147"/>
                            <a:gd name="T2" fmla="*/ 147 w 147"/>
                            <a:gd name="T3" fmla="*/ 147 h 147"/>
                            <a:gd name="T4" fmla="*/ 147 w 147"/>
                            <a:gd name="T5" fmla="*/ 0 h 147"/>
                            <a:gd name="T6" fmla="*/ 138 w 147"/>
                            <a:gd name="T7" fmla="*/ 0 h 147"/>
                            <a:gd name="T8" fmla="*/ 135 w 147"/>
                            <a:gd name="T9" fmla="*/ 0 h 147"/>
                            <a:gd name="T10" fmla="*/ 0 w 147"/>
                            <a:gd name="T11" fmla="*/ 147 h 1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47" h="147">
                              <a:moveTo>
                                <a:pt x="0" y="147"/>
                              </a:moveTo>
                              <a:cubicBezTo>
                                <a:pt x="147" y="147"/>
                                <a:pt x="147" y="147"/>
                                <a:pt x="147" y="147"/>
                              </a:cubicBezTo>
                              <a:cubicBezTo>
                                <a:pt x="147" y="0"/>
                                <a:pt x="147" y="0"/>
                                <a:pt x="147" y="0"/>
                              </a:cubicBezTo>
                              <a:cubicBezTo>
                                <a:pt x="138" y="0"/>
                                <a:pt x="138" y="0"/>
                                <a:pt x="138" y="0"/>
                              </a:cubicBezTo>
                              <a:cubicBezTo>
                                <a:pt x="137" y="0"/>
                                <a:pt x="136" y="0"/>
                                <a:pt x="135" y="0"/>
                              </a:cubicBezTo>
                              <a:cubicBezTo>
                                <a:pt x="77" y="0"/>
                                <a:pt x="9" y="24"/>
                                <a:pt x="0" y="147"/>
                              </a:cubicBezTo>
                            </a:path>
                          </a:pathLst>
                        </a:custGeom>
                        <a:solidFill>
                          <a:srgbClr val="B4C5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reeform 9"/>
                      <wps:cNvSpPr>
                        <a:spLocks/>
                      </wps:cNvSpPr>
                      <wps:spPr bwMode="auto">
                        <a:xfrm>
                          <a:off x="1796" y="2589"/>
                          <a:ext cx="1441" cy="1440"/>
                        </a:xfrm>
                        <a:custGeom>
                          <a:avLst/>
                          <a:gdLst>
                            <a:gd name="T0" fmla="*/ 148 w 148"/>
                            <a:gd name="T1" fmla="*/ 147 h 147"/>
                            <a:gd name="T2" fmla="*/ 0 w 148"/>
                            <a:gd name="T3" fmla="*/ 0 h 147"/>
                            <a:gd name="T4" fmla="*/ 0 w 148"/>
                            <a:gd name="T5" fmla="*/ 147 h 147"/>
                            <a:gd name="T6" fmla="*/ 148 w 148"/>
                            <a:gd name="T7" fmla="*/ 147 h 1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48" h="147">
                              <a:moveTo>
                                <a:pt x="148" y="147"/>
                              </a:moveTo>
                              <a:cubicBezTo>
                                <a:pt x="125" y="99"/>
                                <a:pt x="86" y="0"/>
                                <a:pt x="0" y="0"/>
                              </a:cubicBezTo>
                              <a:cubicBezTo>
                                <a:pt x="0" y="147"/>
                                <a:pt x="0" y="147"/>
                                <a:pt x="0" y="147"/>
                              </a:cubicBezTo>
                              <a:lnTo>
                                <a:pt x="148" y="1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1AE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reeform 10"/>
                      <wps:cNvSpPr>
                        <a:spLocks/>
                      </wps:cNvSpPr>
                      <wps:spPr bwMode="auto">
                        <a:xfrm>
                          <a:off x="356" y="4011"/>
                          <a:ext cx="1440" cy="1440"/>
                        </a:xfrm>
                        <a:custGeom>
                          <a:avLst/>
                          <a:gdLst>
                            <a:gd name="T0" fmla="*/ 6 w 872"/>
                            <a:gd name="T1" fmla="*/ 0 h 872"/>
                            <a:gd name="T2" fmla="*/ 0 w 872"/>
                            <a:gd name="T3" fmla="*/ 0 h 872"/>
                            <a:gd name="T4" fmla="*/ 0 w 872"/>
                            <a:gd name="T5" fmla="*/ 872 h 872"/>
                            <a:gd name="T6" fmla="*/ 872 w 872"/>
                            <a:gd name="T7" fmla="*/ 872 h 872"/>
                            <a:gd name="T8" fmla="*/ 872 w 872"/>
                            <a:gd name="T9" fmla="*/ 0 h 872"/>
                            <a:gd name="T10" fmla="*/ 6 w 872"/>
                            <a:gd name="T11" fmla="*/ 0 h 8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2" h="872">
                              <a:moveTo>
                                <a:pt x="6" y="0"/>
                              </a:moveTo>
                              <a:lnTo>
                                <a:pt x="0" y="0"/>
                              </a:lnTo>
                              <a:lnTo>
                                <a:pt x="0" y="872"/>
                              </a:lnTo>
                              <a:lnTo>
                                <a:pt x="872" y="872"/>
                              </a:lnTo>
                              <a:lnTo>
                                <a:pt x="872" y="0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1AED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reeform 11"/>
                      <wps:cNvSpPr>
                        <a:spLocks/>
                      </wps:cNvSpPr>
                      <wps:spPr bwMode="auto">
                        <a:xfrm>
                          <a:off x="1796" y="4011"/>
                          <a:ext cx="1440" cy="1440"/>
                        </a:xfrm>
                        <a:custGeom>
                          <a:avLst/>
                          <a:gdLst>
                            <a:gd name="T0" fmla="*/ 873 w 873"/>
                            <a:gd name="T1" fmla="*/ 0 h 872"/>
                            <a:gd name="T2" fmla="*/ 0 w 873"/>
                            <a:gd name="T3" fmla="*/ 0 h 872"/>
                            <a:gd name="T4" fmla="*/ 437 w 873"/>
                            <a:gd name="T5" fmla="*/ 872 h 872"/>
                            <a:gd name="T6" fmla="*/ 873 w 873"/>
                            <a:gd name="T7" fmla="*/ 872 h 872"/>
                            <a:gd name="T8" fmla="*/ 873 w 873"/>
                            <a:gd name="T9" fmla="*/ 0 h 8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73" h="872">
                              <a:moveTo>
                                <a:pt x="873" y="0"/>
                              </a:moveTo>
                              <a:lnTo>
                                <a:pt x="0" y="0"/>
                              </a:lnTo>
                              <a:lnTo>
                                <a:pt x="437" y="872"/>
                              </a:lnTo>
                              <a:lnTo>
                                <a:pt x="873" y="872"/>
                              </a:lnTo>
                              <a:lnTo>
                                <a:pt x="8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9D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Freeform 12"/>
                      <wps:cNvSpPr>
                        <a:spLocks/>
                      </wps:cNvSpPr>
                      <wps:spPr bwMode="auto">
                        <a:xfrm>
                          <a:off x="1806" y="5457"/>
                          <a:ext cx="1440" cy="1440"/>
                        </a:xfrm>
                        <a:custGeom>
                          <a:avLst/>
                          <a:gdLst>
                            <a:gd name="T0" fmla="*/ 576 w 1149"/>
                            <a:gd name="T1" fmla="*/ 0 h 1143"/>
                            <a:gd name="T2" fmla="*/ 0 w 1149"/>
                            <a:gd name="T3" fmla="*/ 0 h 1143"/>
                            <a:gd name="T4" fmla="*/ 0 w 1149"/>
                            <a:gd name="T5" fmla="*/ 1143 h 1143"/>
                            <a:gd name="T6" fmla="*/ 1149 w 1149"/>
                            <a:gd name="T7" fmla="*/ 1143 h 1143"/>
                            <a:gd name="T8" fmla="*/ 1149 w 1149"/>
                            <a:gd name="T9" fmla="*/ 0 h 1143"/>
                            <a:gd name="T10" fmla="*/ 576 w 1149"/>
                            <a:gd name="T11" fmla="*/ 0 h 11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49" h="1143">
                              <a:moveTo>
                                <a:pt x="576" y="0"/>
                              </a:moveTo>
                              <a:lnTo>
                                <a:pt x="0" y="0"/>
                              </a:lnTo>
                              <a:lnTo>
                                <a:pt x="0" y="1143"/>
                              </a:lnTo>
                              <a:lnTo>
                                <a:pt x="1149" y="1143"/>
                              </a:lnTo>
                              <a:lnTo>
                                <a:pt x="1149" y="0"/>
                              </a:lnTo>
                              <a:lnTo>
                                <a:pt x="5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7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 xmlns:wp14="http://schemas.microsoft.com/office/word/2010/wordml">
          <w:pict w14:anchorId="342A2D68">
            <v:group id="Group 15" style="position:absolute;margin-left:.5pt;margin-top:93.45pt;width:8in;height:287.4pt;z-index:251657216" coordsize="11520,5748" coordorigin="356,2589" o:spid="_x0000_s1026" w14:anchorId="526920A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">
              <v:rect id="Rectangle 2" style="position:absolute;left:3236;top:5457;width:8640;height:1440;visibility:visible;mso-wrap-style:square;v-text-anchor:top" o:spid="_x0000_s1027" fillcolor="#5087c7" stroked="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kCsIA&#10;AADbAAAADwAAAGRycy9kb3ducmV2LnhtbESP3YrCMBSE7xd8h3AE79ZUL1SqUVQQRAXdrg9waE5/&#10;sDkpTar17Y0geDnMzDfMYtWZStypcaVlBaNhBII4tbrkXMH1f/c7A+E8ssbKMil4koPVsvezwFjb&#10;B//RPfG5CBB2MSoovK9jKV1akEE3tDVx8DLbGPRBNrnUDT4C3FRyHEUTabDksFBgTduC0lvSGgV0&#10;bNvLeTM1p8PkkD190mX79UapQb9bz0F46vw3/GnvtYLxFN5fwg+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QKwgAAANsAAAAPAAAAAAAAAAAAAAAAAJgCAABkcnMvZG93&#10;bnJldi54bWxQSwUGAAAAAAQABAD1AAAAhwMAAAAA&#10;"/>
              <v:shape id="Freeform 3" style="position:absolute;left:356;top:2598;width:1352;height:1431;visibility:visible;mso-wrap-style:square;v-text-anchor:top" coordsize="139,147" o:spid="_x0000_s1028" fillcolor="#7299d0" stroked="f" path="m136,v1,,2,,3,c,,,,,,,147,,147,,147v1,,1,,1,c10,24,78,,136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Yk1bsA&#10;AADbAAAADwAAAGRycy9kb3ducmV2LnhtbERPSwrCMBDdC94hjOBOU12oVKP4RV2qPcDQjG2xmYQm&#10;ar29WQguH++/WLWmFi9qfGVZwWiYgCDOra64UJDdDoMZCB+QNdaWScGHPKyW3c4CU23ffKHXNRQi&#10;hrBPUUEZgkul9HlJBv3QOuLI3W1jMETYFFI3+I7hppbjJJlIgxXHhhIdbUvKH9enUdBusmy2n2bT&#10;mtze0WHnjpPNWal+r13PQQRqw1/8c5+0gnEcG7/EHyCX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gGJNW7AAAA2wAAAA8AAAAAAAAAAAAAAAAAmAIAAGRycy9kb3ducmV2Lnht&#10;bFBLBQYAAAAABAAEAPUAAACAAwAAAAA=&#10;">
                <v:path arrowok="t" o:connecttype="custom" o:connectlocs="1323,0;1352,0;0,0;0,1431;10,1431;1323,0" o:connectangles="0,0,0,0,0,0"/>
              </v:shape>
              <v:shape id="Freeform 5" style="position:absolute;left:1796;top:4001;width:1440;height:1456;visibility:visible;mso-wrap-style:square;v-text-anchor:top" coordsize="437,872" o:spid="_x0000_s1029" fillcolor="#5087c7" stroked="f" path="m,872r437,l,,,872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0ImsUA&#10;AADbAAAADwAAAGRycy9kb3ducmV2LnhtbESPzWvCQBTE7wX/h+UJvZS60UPV1FUkIu1J8Kv0+Mi+&#10;fGj2bchuNP73riB4HGbmN8xs0ZlKXKhxpWUFw0EEgji1uuRcwWG//pyAcB5ZY2WZFNzIwWLee5th&#10;rO2Vt3TZ+VwECLsYFRTe17GULi3IoBvYmjh4mW0M+iCbXOoGrwFuKjmKoi9psOSwUGBNSUHpedca&#10;BT/7ldl8tOM2WyeT4/8wMdnp+KfUe79bfoPw1PlX+Nn+1QpGU3h8CT9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zQiaxQAAANsAAAAPAAAAAAAAAAAAAAAAAJgCAABkcnMv&#10;ZG93bnJldi54bWxQSwUGAAAAAAQABAD1AAAAigMAAAAA&#10;">
                <v:path arrowok="t" o:connecttype="custom" o:connectlocs="0,1456;1440,1456;0,0;0,1456" o:connectangles="0,0,0,0"/>
              </v:shape>
              <v:shape id="Freeform 6" style="position:absolute;left:366;top:6897;width:1440;height:1440;visibility:visible;mso-wrap-style:square;v-text-anchor:top" coordsize="1149,1143" o:spid="_x0000_s1030" fillcolor="#dee7f4" stroked="f" path="m576,l,,,1143r1149,l1149,,57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KPfcEA&#10;AADbAAAADwAAAGRycy9kb3ducmV2LnhtbERPy4rCMBTdC/MP4Q7MTlMdGaUaZRAEFVz4QFxemmtb&#10;p7kpSazVrzeLAZeH857OW1OJhpwvLSvo9xIQxJnVJecKjodldwzCB2SNlWVS8CAP89lHZ4qptnfe&#10;UbMPuYgh7FNUUIRQp1L6rCCDvmdr4shdrDMYInS51A7vMdxUcpAkP9JgybGhwJoWBWV/+5tRMNw+&#10;67Bu3PA02o0vZnverPrXjVJfn+3vBESgNrzF/+6VVvAd18cv8Q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yj33BAAAA2wAAAA8AAAAAAAAAAAAAAAAAmAIAAGRycy9kb3du&#10;cmV2LnhtbFBLBQYAAAAABAAEAPUAAACGAwAAAAA=&#10;">
                <v:path arrowok="t" o:connecttype="custom" o:connectlocs="722,0;0,0;0,1440;1440,1440;1440,0;722,0" o:connectangles="0,0,0,0,0,0"/>
              </v:shape>
              <v:shape id="Freeform 7" style="position:absolute;left:3238;top:4017;width:1440;height:1440;visibility:visible;mso-wrap-style:square;v-text-anchor:top" coordsize="1149,1143" o:spid="_x0000_s1031" fillcolor="#dee7f4" stroked="f" path="m576,l,,,1143r1149,l1149,,57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4q5sUA&#10;AADbAAAADwAAAGRycy9kb3ducmV2LnhtbESPT2vCQBTE7wW/w/KE3uomVlSiq5SCYAUP/kE8PrLP&#10;JG32bdjdxuin7xYEj8PM/IaZLztTi5acrywrSAcJCOLc6ooLBcfD6m0KwgdkjbVlUnAjD8tF72WO&#10;mbZX3lG7D4WIEPYZKihDaDIpfV6SQT+wDXH0LtYZDFG6QmqH1wg3tRwmyVgarDgulNjQZ0n5z/7X&#10;KBht7034at3oNNlNL2Z73qzT741Sr/3uYwYiUBee4Ud7rRW8p/D/Jf4A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PirmxQAAANsAAAAPAAAAAAAAAAAAAAAAAJgCAABkcnMv&#10;ZG93bnJldi54bWxQSwUGAAAAAAQABAD1AAAAigMAAAAA&#10;">
                <v:path arrowok="t" o:connecttype="custom" o:connectlocs="722,0;0,0;0,1440;1440,1440;1440,0;722,0" o:connectangles="0,0,0,0,0,0"/>
              </v:shape>
              <v:shape id="Freeform 8" style="position:absolute;left:366;top:2589;width:1440;height:1440;visibility:visible;mso-wrap-style:square;v-text-anchor:top" coordsize="147,147" o:spid="_x0000_s1032" fillcolor="#b4c5e6" stroked="f" path="m,147v147,,147,,147,c147,,147,,147,v-9,,-9,,-9,c137,,136,,135,,77,,9,24,,147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aYFsYA&#10;AADbAAAADwAAAGRycy9kb3ducmV2LnhtbESPQU8CMRSE7yb+h+aZeJOumBhZKMSQEPCgKMqB22P7&#10;2C5sX5e2ssu/tyQmHCcz801mNOlsLU7kQ+VYwWMvA0FcOF1xqeDne/bwAiJEZI21Y1JwpgCT8e3N&#10;CHPtWv6i0yqWIkE45KjAxNjkUobCkMXQcw1x8nbOW4xJ+lJqj22C21r2s+xZWqw4LRhsaGqoOKx+&#10;rYL523y5G5RbU2dLf/x837Trj32r1P1d9zoEEamL1/B/e6EVPPXh8iX9AD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aYFsYAAADbAAAADwAAAAAAAAAAAAAAAACYAgAAZHJz&#10;L2Rvd25yZXYueG1sUEsFBgAAAAAEAAQA9QAAAIsDAAAAAA==&#10;">
                <v:path arrowok="t" o:connecttype="custom" o:connectlocs="0,1440;1440,1440;1440,0;1352,0;1322,0;0,1440" o:connectangles="0,0,0,0,0,0"/>
              </v:shape>
              <v:shape id="Freeform 9" style="position:absolute;left:1796;top:2589;width:1441;height:1440;visibility:visible;mso-wrap-style:square;v-text-anchor:top" coordsize="148,147" o:spid="_x0000_s1033" fillcolor="#91aedb" stroked="f" path="m148,147c125,99,86,,,,,147,,147,,147r148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0868UA&#10;AADbAAAADwAAAGRycy9kb3ducmV2LnhtbESPQWsCMRSE74L/IbxCb5qtC2JXo4i0IB4K2oL19tw8&#10;s4ublyWJ7vbfN4WCx2FmvmEWq9424k4+1I4VvIwzEMSl0zUbBV+f76MZiBCRNTaOScEPBVgth4MF&#10;Ftp1vKf7IRqRIBwKVFDF2BZShrIii2HsWuLkXZy3GJP0RmqPXYLbRk6ybCot1pwWKmxpU1F5Pdys&#10;AuOnp4/X9Vv3vcvayW5/Ppr8fFTq+alfz0FE6uMj/N/eagV5Dn9f0g+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7TzrxQAAANsAAAAPAAAAAAAAAAAAAAAAAJgCAABkcnMv&#10;ZG93bnJldi54bWxQSwUGAAAAAAQABAD1AAAAigMAAAAA&#10;">
                <v:path arrowok="t" o:connecttype="custom" o:connectlocs="1441,1440;0,0;0,1440;1441,1440" o:connectangles="0,0,0,0"/>
              </v:shape>
              <v:shape id="Freeform 10" style="position:absolute;left:356;top:4011;width:1440;height:1440;visibility:visible;mso-wrap-style:square;v-text-anchor:top" coordsize="872,872" o:spid="_x0000_s1034" fillcolor="#91aedb" stroked="f" path="m6,l,,,872r872,l872,,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i/8MA&#10;AADbAAAADwAAAGRycy9kb3ducmV2LnhtbESPzWoCQRCE7wHfYWghtzhrDEFWR9GAmEMI+INem512&#10;d3GnZ51pdfP2mUDAY1FVX1HTeecadaMQa88GhoMMFHHhbc2lgf1u9TIGFQXZYuOZDPxQhPms9zTF&#10;3Po7b+i2lVIlCMccDVQiba51LCpyGAe+JU7eyQeHkmQotQ14T3DX6Ncse9cOa04LFbb0UVFx3l6d&#10;geUhLBq9/t7L14Xo2m6OstZszHO/W0xACXXyCP+3P62B0Rv8fUk/QM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hi/8MAAADbAAAADwAAAAAAAAAAAAAAAACYAgAAZHJzL2Rv&#10;d25yZXYueG1sUEsFBgAAAAAEAAQA9QAAAIgDAAAAAA==&#10;">
                <v:path arrowok="t" o:connecttype="custom" o:connectlocs="10,0;0,0;0,1440;1440,1440;1440,0;10,0" o:connectangles="0,0,0,0,0,0"/>
              </v:shape>
              <v:shape id="Freeform 11" style="position:absolute;left:1796;top:4011;width:1440;height:1440;visibility:visible;mso-wrap-style:square;v-text-anchor:top" coordsize="873,872" o:spid="_x0000_s1035" fillcolor="#7299d0" stroked="f" path="m873,l,,437,872r436,l873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IHC8UA&#10;AADbAAAADwAAAGRycy9kb3ducmV2LnhtbESP3WoCMRSE7wt9h3AKvSmaVavIahQplQq98G8f4Lg5&#10;7i5uTtIk1fXtm0Khl8PMfMPMl51pxZV8aCwrGPQzEMSl1Q1XCorjujcFESKyxtYyKbhTgOXi8WGO&#10;ubY33tP1ECuRIBxyVFDH6HIpQ1mTwdC3jjh5Z+sNxiR9JbXHW4KbVg6zbCINNpwWanT0VlN5OXwb&#10;BcPRNr47VzQfl2L9tfMvp/Nr96nU81O3moGI1MX/8F97oxWMxvD7Jf0A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gcLxQAAANsAAAAPAAAAAAAAAAAAAAAAAJgCAABkcnMv&#10;ZG93bnJldi54bWxQSwUGAAAAAAQABAD1AAAAigMAAAAA&#10;">
                <v:path arrowok="t" o:connecttype="custom" o:connectlocs="1440,0;0,0;721,1440;1440,1440;1440,0" o:connectangles="0,0,0,0,0"/>
              </v:shape>
              <v:shape id="Freeform 12" style="position:absolute;left:1806;top:5457;width:1440;height:1440;visibility:visible;mso-wrap-style:square;v-text-anchor:top" coordsize="1149,1143" o:spid="_x0000_s1036" fillcolor="#dee7f4" stroked="f" path="m576,l,,,1143r1149,l1149,,576,x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eyksYA&#10;AADbAAAADwAAAGRycy9kb3ducmV2LnhtbESPT2vCQBTE74V+h+UVvNWNf7ASs5EiCFbwoC3i8ZF9&#10;JrHZt2F3jamf3i0Uehxm5jdMtuxNIzpyvrasYDRMQBAXVtdcKvj6XL/OQfiArLGxTAp+yMMyf37K&#10;MNX2xnvqDqEUEcI+RQVVCG0qpS8qMuiHtiWO3tk6gyFKV0rt8BbhppHjJJlJgzXHhQpbWlVUfB+u&#10;RsF0d2/DR+emx7f9/Gx2p+1mdNkqNXjp3xcgAvXhP/zX3mgFkxn8fok/QOY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eyksYAAADbAAAADwAAAAAAAAAAAAAAAACYAgAAZHJz&#10;L2Rvd25yZXYueG1sUEsFBgAAAAAEAAQA9QAAAIsDAAAAAA==&#10;">
                <v:path arrowok="t" o:connecttype="custom" o:connectlocs="722,0;0,0;0,1440;1440,1440;1440,0;722,0" o:connectangles="0,0,0,0,0,0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BEE89AF" wp14:editId="07777777">
              <wp:simplePos x="0" y="0"/>
              <wp:positionH relativeFrom="column">
                <wp:posOffset>920750</wp:posOffset>
              </wp:positionH>
              <wp:positionV relativeFrom="paragraph">
                <wp:posOffset>1192530</wp:posOffset>
              </wp:positionV>
              <wp:extent cx="915035" cy="908685"/>
              <wp:effectExtent l="0" t="0" r="0" b="0"/>
              <wp:wrapNone/>
              <wp:docPr id="25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915035" cy="908685"/>
                      </a:xfrm>
                      <a:custGeom>
                        <a:avLst/>
                        <a:gdLst>
                          <a:gd name="T0" fmla="*/ 148 w 148"/>
                          <a:gd name="T1" fmla="*/ 147 h 147"/>
                          <a:gd name="T2" fmla="*/ 148 w 148"/>
                          <a:gd name="T3" fmla="*/ 0 h 147"/>
                          <a:gd name="T4" fmla="*/ 0 w 148"/>
                          <a:gd name="T5" fmla="*/ 0 h 147"/>
                          <a:gd name="T6" fmla="*/ 148 w 148"/>
                          <a:gd name="T7" fmla="*/ 147 h 14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</a:cxnLst>
                        <a:rect l="0" t="0" r="r" b="b"/>
                        <a:pathLst>
                          <a:path w="148" h="147">
                            <a:moveTo>
                              <a:pt x="148" y="147"/>
                            </a:moveTo>
                            <a:cubicBezTo>
                              <a:pt x="148" y="0"/>
                              <a:pt x="148" y="0"/>
                              <a:pt x="148" y="0"/>
                            </a:cubicBezTo>
                            <a:cubicBezTo>
                              <a:pt x="0" y="0"/>
                              <a:pt x="0" y="0"/>
                              <a:pt x="0" y="0"/>
                            </a:cubicBezTo>
                            <a:cubicBezTo>
                              <a:pt x="86" y="0"/>
                              <a:pt x="125" y="99"/>
                              <a:pt x="148" y="147"/>
                            </a:cubicBezTo>
                          </a:path>
                        </a:pathLst>
                      </a:custGeom>
                      <a:solidFill>
                        <a:srgbClr val="7299D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 xmlns:pic="http://schemas.openxmlformats.org/drawingml/2006/picture" xmlns:wp14="http://schemas.microsoft.com/office/word/2010/wordml">
          <w:pict w14:anchorId="5A197BEA">
            <v:shape id="Freeform 4" style="position:absolute;margin-left:72.5pt;margin-top:93.9pt;width:72.05pt;height:71.5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8,147" o:spid="_x0000_s1026" fillcolor="#7299d0" stroked="f" path="m148,147c148,,148,,148,,,,,,,,86,,125,99,148,147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" w14:anchorId="3050661C">
              <v:path arrowok="t" o:connecttype="custom" o:connectlocs="915035,908685;915035,0;0,0;915035,908685" o:connectangles="0,0,0,0"/>
            </v:shape>
          </w:pict>
        </mc:Fallback>
      </mc:AlternateContent>
    </w:r>
    <w:r>
      <w:rPr>
        <w:noProof/>
      </w:rPr>
      <w:drawing>
        <wp:inline distT="0" distB="0" distL="0" distR="0" wp14:anchorId="62B2E95F" wp14:editId="07777777">
          <wp:extent cx="1706880" cy="266700"/>
          <wp:effectExtent l="0" t="0" r="0" b="0"/>
          <wp:docPr id="2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8461"/>
                  <a:stretch>
                    <a:fillRect/>
                  </a:stretch>
                </pic:blipFill>
                <pic:spPr bwMode="auto">
                  <a:xfrm>
                    <a:off x="0" y="0"/>
                    <a:ext cx="170688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Ind w:w="108" w:type="dxa"/>
      <w:tblBorders>
        <w:bottom w:val="single" w:sz="8" w:space="0" w:color="548DD4"/>
      </w:tblBorders>
      <w:tblLook w:val="04A0" w:firstRow="1" w:lastRow="0" w:firstColumn="1" w:lastColumn="0" w:noHBand="0" w:noVBand="1"/>
    </w:tblPr>
    <w:tblGrid>
      <w:gridCol w:w="4680"/>
      <w:gridCol w:w="4680"/>
    </w:tblGrid>
    <w:tr w:rsidR="0000425B" w:rsidRPr="00F640DB" w14:paraId="4D0CA778" w14:textId="77777777" w:rsidTr="00F640DB">
      <w:trPr>
        <w:trHeight w:val="634"/>
      </w:trPr>
      <w:tc>
        <w:tcPr>
          <w:tcW w:w="4680" w:type="dxa"/>
          <w:vAlign w:val="bottom"/>
        </w:tcPr>
        <w:p w14:paraId="566A52AB" w14:textId="213C79F9" w:rsidR="0000425B" w:rsidRPr="00F640DB" w:rsidRDefault="000B76E3" w:rsidP="00960282">
          <w:pPr>
            <w:pStyle w:val="Header"/>
          </w:pPr>
          <w:r>
            <w:t>Online Income Tax Proof Submission System</w:t>
          </w:r>
        </w:p>
      </w:tc>
      <w:tc>
        <w:tcPr>
          <w:tcW w:w="4680" w:type="dxa"/>
          <w:vAlign w:val="bottom"/>
        </w:tcPr>
        <w:p w14:paraId="3572E399" w14:textId="77777777" w:rsidR="0000425B" w:rsidRPr="00F640DB" w:rsidRDefault="0000425B" w:rsidP="00F640D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5C6FA4A6" wp14:editId="07777777">
                <wp:extent cx="1562100" cy="228600"/>
                <wp:effectExtent l="0" t="0" r="0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2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CEB15CE" w14:textId="77777777" w:rsidR="0000425B" w:rsidRDefault="0000425B" w:rsidP="0043157A">
    <w:pPr>
      <w:pStyle w:val="Separator"/>
    </w:pPr>
  </w:p>
  <w:p w14:paraId="66518E39" w14:textId="77777777" w:rsidR="0000425B" w:rsidRDefault="0000425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Ind w:w="108" w:type="dxa"/>
      <w:tblBorders>
        <w:bottom w:val="single" w:sz="8" w:space="0" w:color="548DD4"/>
      </w:tblBorders>
      <w:tblLook w:val="04A0" w:firstRow="1" w:lastRow="0" w:firstColumn="1" w:lastColumn="0" w:noHBand="0" w:noVBand="1"/>
    </w:tblPr>
    <w:tblGrid>
      <w:gridCol w:w="4680"/>
      <w:gridCol w:w="4680"/>
    </w:tblGrid>
    <w:tr w:rsidR="0000425B" w:rsidRPr="00F640DB" w14:paraId="1C79B5FF" w14:textId="77777777" w:rsidTr="00F640DB">
      <w:trPr>
        <w:trHeight w:val="630"/>
      </w:trPr>
      <w:tc>
        <w:tcPr>
          <w:tcW w:w="4680" w:type="dxa"/>
          <w:vAlign w:val="center"/>
        </w:tcPr>
        <w:p w14:paraId="02B35D4D" w14:textId="03011C09" w:rsidR="0000425B" w:rsidRPr="00F640DB" w:rsidRDefault="007A15F6" w:rsidP="007A15F6">
          <w:pPr>
            <w:pStyle w:val="Header"/>
          </w:pPr>
          <w:r>
            <w:t>Online Income Tax Proof Submission System</w:t>
          </w:r>
        </w:p>
      </w:tc>
      <w:tc>
        <w:tcPr>
          <w:tcW w:w="4680" w:type="dxa"/>
          <w:vAlign w:val="center"/>
        </w:tcPr>
        <w:p w14:paraId="4455F193" w14:textId="77777777" w:rsidR="0000425B" w:rsidRPr="00F640DB" w:rsidRDefault="0000425B" w:rsidP="00F640DB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18419751" wp14:editId="07777777">
                <wp:extent cx="1417320" cy="201930"/>
                <wp:effectExtent l="0" t="0" r="0" b="0"/>
                <wp:docPr id="23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7320" cy="20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C2776EB" w14:textId="77777777" w:rsidR="0000425B" w:rsidRDefault="0000425B" w:rsidP="0043157A">
    <w:pPr>
      <w:pStyle w:val="Separator"/>
    </w:pPr>
  </w:p>
  <w:p w14:paraId="15342E60" w14:textId="77777777" w:rsidR="0000425B" w:rsidRDefault="0000425B"/>
  <w:p w14:paraId="5EB89DE8" w14:textId="5111C323" w:rsidR="0000425B" w:rsidRDefault="0000425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0B0D86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15C079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818CC4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8C8099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6F24478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9372B99"/>
    <w:multiLevelType w:val="hybridMultilevel"/>
    <w:tmpl w:val="9D88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712BFC"/>
    <w:multiLevelType w:val="hybridMultilevel"/>
    <w:tmpl w:val="3EA485F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BD9332E"/>
    <w:multiLevelType w:val="hybridMultilevel"/>
    <w:tmpl w:val="436C13D4"/>
    <w:lvl w:ilvl="0" w:tplc="364C79D4">
      <w:start w:val="1"/>
      <w:numFmt w:val="bullet"/>
      <w:pStyle w:val="BodyBullet3"/>
      <w:lvlText w:val="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DB40F1"/>
    <w:multiLevelType w:val="hybridMultilevel"/>
    <w:tmpl w:val="397A7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66197"/>
    <w:multiLevelType w:val="hybridMultilevel"/>
    <w:tmpl w:val="5A328AB2"/>
    <w:lvl w:ilvl="0" w:tplc="A574EE0C">
      <w:start w:val="1"/>
      <w:numFmt w:val="bullet"/>
      <w:pStyle w:val="TableBullet2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090019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  <w:color w:val="808080"/>
      </w:rPr>
    </w:lvl>
    <w:lvl w:ilvl="2" w:tplc="0409001B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10" w15:restartNumberingAfterBreak="0">
    <w:nsid w:val="1CC6093F"/>
    <w:multiLevelType w:val="hybridMultilevel"/>
    <w:tmpl w:val="C0DEB2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0D2776"/>
    <w:multiLevelType w:val="hybridMultilevel"/>
    <w:tmpl w:val="06C299A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212E2C61"/>
    <w:multiLevelType w:val="hybridMultilevel"/>
    <w:tmpl w:val="94808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A279F"/>
    <w:multiLevelType w:val="hybridMultilevel"/>
    <w:tmpl w:val="D6EA6ECC"/>
    <w:lvl w:ilvl="0" w:tplc="0EDEADE0">
      <w:start w:val="1"/>
      <w:numFmt w:val="bullet"/>
      <w:pStyle w:val="BodyBullet1"/>
      <w:lvlText w:val=""/>
      <w:lvlJc w:val="left"/>
      <w:pPr>
        <w:ind w:left="360" w:hanging="360"/>
      </w:pPr>
      <w:rPr>
        <w:rFonts w:ascii="Symbol" w:hAnsi="Symbol" w:hint="default"/>
        <w:color w:val="000000"/>
      </w:rPr>
    </w:lvl>
    <w:lvl w:ilvl="1" w:tplc="04090003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14" w15:restartNumberingAfterBreak="0">
    <w:nsid w:val="21752D82"/>
    <w:multiLevelType w:val="hybridMultilevel"/>
    <w:tmpl w:val="DC146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51A99"/>
    <w:multiLevelType w:val="hybridMultilevel"/>
    <w:tmpl w:val="32823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125C70"/>
    <w:multiLevelType w:val="hybridMultilevel"/>
    <w:tmpl w:val="76FC06BA"/>
    <w:lvl w:ilvl="0" w:tplc="BC5CCC84">
      <w:start w:val="5"/>
      <w:numFmt w:val="bullet"/>
      <w:lvlText w:val="-"/>
      <w:lvlJc w:val="left"/>
      <w:pPr>
        <w:ind w:left="720" w:hanging="360"/>
      </w:pPr>
      <w:rPr>
        <w:rFonts w:ascii="MS Sans Serif" w:eastAsia="Calibri" w:hAnsi="MS Sans Serif" w:cs="MS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9120D6"/>
    <w:multiLevelType w:val="hybridMultilevel"/>
    <w:tmpl w:val="BC2C7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184E0E"/>
    <w:multiLevelType w:val="hybridMultilevel"/>
    <w:tmpl w:val="EA788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A6183D"/>
    <w:multiLevelType w:val="hybridMultilevel"/>
    <w:tmpl w:val="A79C75AE"/>
    <w:lvl w:ilvl="0" w:tplc="86BC5372">
      <w:start w:val="1"/>
      <w:numFmt w:val="bullet"/>
      <w:pStyle w:val="TableBullet3"/>
      <w:lvlText w:val=""/>
      <w:lvlJc w:val="left"/>
      <w:pPr>
        <w:ind w:left="1066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2D391C73"/>
    <w:multiLevelType w:val="hybridMultilevel"/>
    <w:tmpl w:val="345E8836"/>
    <w:lvl w:ilvl="0" w:tplc="517C744E">
      <w:start w:val="1"/>
      <w:numFmt w:val="bullet"/>
      <w:pStyle w:val="BodyBullet2"/>
      <w:lvlText w:val=""/>
      <w:lvlJc w:val="left"/>
      <w:pPr>
        <w:ind w:left="17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2" w:hanging="360"/>
      </w:pPr>
      <w:rPr>
        <w:rFonts w:ascii="Wingdings" w:hAnsi="Wingdings" w:hint="default"/>
      </w:rPr>
    </w:lvl>
  </w:abstractNum>
  <w:abstractNum w:abstractNumId="21" w15:restartNumberingAfterBreak="0">
    <w:nsid w:val="35886614"/>
    <w:multiLevelType w:val="hybridMultilevel"/>
    <w:tmpl w:val="D3C23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02464"/>
    <w:multiLevelType w:val="hybridMultilevel"/>
    <w:tmpl w:val="B51A4C5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ECA19E4"/>
    <w:multiLevelType w:val="hybridMultilevel"/>
    <w:tmpl w:val="1152B7C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3F4D2396"/>
    <w:multiLevelType w:val="hybridMultilevel"/>
    <w:tmpl w:val="B2223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E23E96"/>
    <w:multiLevelType w:val="hybridMultilevel"/>
    <w:tmpl w:val="B038E2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1F63D99"/>
    <w:multiLevelType w:val="hybridMultilevel"/>
    <w:tmpl w:val="9A38CE3C"/>
    <w:lvl w:ilvl="0" w:tplc="0756F0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2046691"/>
    <w:multiLevelType w:val="hybridMultilevel"/>
    <w:tmpl w:val="21807620"/>
    <w:lvl w:ilvl="0" w:tplc="F3E68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3B21B6"/>
    <w:multiLevelType w:val="hybridMultilevel"/>
    <w:tmpl w:val="326CA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6C49E6"/>
    <w:multiLevelType w:val="hybridMultilevel"/>
    <w:tmpl w:val="99CEE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DD0BB5"/>
    <w:multiLevelType w:val="hybridMultilevel"/>
    <w:tmpl w:val="BD64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6B5D70"/>
    <w:multiLevelType w:val="hybridMultilevel"/>
    <w:tmpl w:val="B9AC7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B85F53"/>
    <w:multiLevelType w:val="hybridMultilevel"/>
    <w:tmpl w:val="7A602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9755FB"/>
    <w:multiLevelType w:val="multilevel"/>
    <w:tmpl w:val="28964E5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46AC095D"/>
    <w:multiLevelType w:val="hybridMultilevel"/>
    <w:tmpl w:val="82AEB7D4"/>
    <w:lvl w:ilvl="0" w:tplc="6714D0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7442FB1"/>
    <w:multiLevelType w:val="hybridMultilevel"/>
    <w:tmpl w:val="5C8A7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127665"/>
    <w:multiLevelType w:val="hybridMultilevel"/>
    <w:tmpl w:val="E9ECAD8A"/>
    <w:lvl w:ilvl="0" w:tplc="389C3050">
      <w:start w:val="1"/>
      <w:numFmt w:val="bullet"/>
      <w:pStyle w:val="TableBullet1"/>
      <w:lvlText w:val=""/>
      <w:lvlJc w:val="left"/>
      <w:pPr>
        <w:ind w:left="346" w:hanging="360"/>
      </w:pPr>
      <w:rPr>
        <w:rFonts w:ascii="Symbol" w:hAnsi="Symbol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37" w15:restartNumberingAfterBreak="0">
    <w:nsid w:val="4F263630"/>
    <w:multiLevelType w:val="hybridMultilevel"/>
    <w:tmpl w:val="1D022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15055B"/>
    <w:multiLevelType w:val="hybridMultilevel"/>
    <w:tmpl w:val="888CE700"/>
    <w:lvl w:ilvl="0" w:tplc="DC2E92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95C5A57"/>
    <w:multiLevelType w:val="hybridMultilevel"/>
    <w:tmpl w:val="B2B69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B9630F"/>
    <w:multiLevelType w:val="hybridMultilevel"/>
    <w:tmpl w:val="08C25888"/>
    <w:lvl w:ilvl="0" w:tplc="5858C034">
      <w:start w:val="1"/>
      <w:numFmt w:val="bullet"/>
      <w:pStyle w:val="ResumeBullet"/>
      <w:lvlText w:val=""/>
      <w:lvlJc w:val="left"/>
      <w:pPr>
        <w:ind w:left="360" w:hanging="360"/>
      </w:pPr>
      <w:rPr>
        <w:rFonts w:ascii="Symbol" w:hAnsi="Symbol" w:hint="default"/>
        <w:color w:val="8080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5BD000E3"/>
    <w:multiLevelType w:val="hybridMultilevel"/>
    <w:tmpl w:val="BC5A6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B42689"/>
    <w:multiLevelType w:val="hybridMultilevel"/>
    <w:tmpl w:val="40BE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FA2281"/>
    <w:multiLevelType w:val="hybridMultilevel"/>
    <w:tmpl w:val="FB3A7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C577BB"/>
    <w:multiLevelType w:val="hybridMultilevel"/>
    <w:tmpl w:val="4B440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47492F"/>
    <w:multiLevelType w:val="hybridMultilevel"/>
    <w:tmpl w:val="0F5488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23A1505"/>
    <w:multiLevelType w:val="hybridMultilevel"/>
    <w:tmpl w:val="5B58D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500BF4"/>
    <w:multiLevelType w:val="hybridMultilevel"/>
    <w:tmpl w:val="3BFED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4DC193A"/>
    <w:multiLevelType w:val="multilevel"/>
    <w:tmpl w:val="709A57F6"/>
    <w:lvl w:ilvl="0">
      <w:start w:val="1"/>
      <w:numFmt w:val="none"/>
      <w:pStyle w:val="Note"/>
      <w:lvlText w:val="Note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9" w15:restartNumberingAfterBreak="0">
    <w:nsid w:val="68990C49"/>
    <w:multiLevelType w:val="hybridMultilevel"/>
    <w:tmpl w:val="8F2C1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9DD23B2"/>
    <w:multiLevelType w:val="hybridMultilevel"/>
    <w:tmpl w:val="883AA8E4"/>
    <w:lvl w:ilvl="0" w:tplc="04090015">
      <w:start w:val="1"/>
      <w:numFmt w:val="upperLetter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1" w15:restartNumberingAfterBreak="0">
    <w:nsid w:val="6A5A5D93"/>
    <w:multiLevelType w:val="hybridMultilevel"/>
    <w:tmpl w:val="18FA8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055032"/>
    <w:multiLevelType w:val="hybridMultilevel"/>
    <w:tmpl w:val="C06A4D68"/>
    <w:lvl w:ilvl="0" w:tplc="0409000F">
      <w:start w:val="1"/>
      <w:numFmt w:val="bullet"/>
      <w:pStyle w:val="TableInden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D5D4E29"/>
    <w:multiLevelType w:val="hybridMultilevel"/>
    <w:tmpl w:val="B2E47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F333431"/>
    <w:multiLevelType w:val="hybridMultilevel"/>
    <w:tmpl w:val="F3489C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5EA5D89"/>
    <w:multiLevelType w:val="hybridMultilevel"/>
    <w:tmpl w:val="2006E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5EB790C"/>
    <w:multiLevelType w:val="hybridMultilevel"/>
    <w:tmpl w:val="4A564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68759FA"/>
    <w:multiLevelType w:val="hybridMultilevel"/>
    <w:tmpl w:val="D4EE29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C904AB"/>
    <w:multiLevelType w:val="hybridMultilevel"/>
    <w:tmpl w:val="8C701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365665"/>
    <w:multiLevelType w:val="multilevel"/>
    <w:tmpl w:val="47285254"/>
    <w:lvl w:ilvl="0">
      <w:start w:val="1"/>
      <w:numFmt w:val="bullet"/>
      <w:pStyle w:val="Table-bullet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800"/>
        </w:tabs>
        <w:ind w:left="720" w:firstLine="720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720" w:firstLine="108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60" w15:restartNumberingAfterBreak="0">
    <w:nsid w:val="7ECD49C7"/>
    <w:multiLevelType w:val="hybridMultilevel"/>
    <w:tmpl w:val="95FC6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3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6"/>
  </w:num>
  <w:num w:numId="9">
    <w:abstractNumId w:val="9"/>
  </w:num>
  <w:num w:numId="10">
    <w:abstractNumId w:val="40"/>
  </w:num>
  <w:num w:numId="11">
    <w:abstractNumId w:val="20"/>
  </w:num>
  <w:num w:numId="12">
    <w:abstractNumId w:val="52"/>
  </w:num>
  <w:num w:numId="13">
    <w:abstractNumId w:val="19"/>
  </w:num>
  <w:num w:numId="14">
    <w:abstractNumId w:val="7"/>
  </w:num>
  <w:num w:numId="15">
    <w:abstractNumId w:val="48"/>
  </w:num>
  <w:num w:numId="16">
    <w:abstractNumId w:val="28"/>
  </w:num>
  <w:num w:numId="17">
    <w:abstractNumId w:val="47"/>
  </w:num>
  <w:num w:numId="18">
    <w:abstractNumId w:val="5"/>
  </w:num>
  <w:num w:numId="19">
    <w:abstractNumId w:val="46"/>
  </w:num>
  <w:num w:numId="20">
    <w:abstractNumId w:val="34"/>
  </w:num>
  <w:num w:numId="21">
    <w:abstractNumId w:val="38"/>
  </w:num>
  <w:num w:numId="22">
    <w:abstractNumId w:val="26"/>
  </w:num>
  <w:num w:numId="23">
    <w:abstractNumId w:val="55"/>
  </w:num>
  <w:num w:numId="24">
    <w:abstractNumId w:val="27"/>
  </w:num>
  <w:num w:numId="25">
    <w:abstractNumId w:val="23"/>
  </w:num>
  <w:num w:numId="26">
    <w:abstractNumId w:val="39"/>
  </w:num>
  <w:num w:numId="27">
    <w:abstractNumId w:val="50"/>
  </w:num>
  <w:num w:numId="28">
    <w:abstractNumId w:val="43"/>
  </w:num>
  <w:num w:numId="29">
    <w:abstractNumId w:val="15"/>
  </w:num>
  <w:num w:numId="30">
    <w:abstractNumId w:val="8"/>
  </w:num>
  <w:num w:numId="31">
    <w:abstractNumId w:val="25"/>
  </w:num>
  <w:num w:numId="32">
    <w:abstractNumId w:val="35"/>
  </w:num>
  <w:num w:numId="33">
    <w:abstractNumId w:val="32"/>
  </w:num>
  <w:num w:numId="34">
    <w:abstractNumId w:val="45"/>
  </w:num>
  <w:num w:numId="35">
    <w:abstractNumId w:val="18"/>
  </w:num>
  <w:num w:numId="36">
    <w:abstractNumId w:val="24"/>
  </w:num>
  <w:num w:numId="37">
    <w:abstractNumId w:val="58"/>
  </w:num>
  <w:num w:numId="38">
    <w:abstractNumId w:val="59"/>
  </w:num>
  <w:num w:numId="39">
    <w:abstractNumId w:val="6"/>
  </w:num>
  <w:num w:numId="40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1"/>
  </w:num>
  <w:num w:numId="42">
    <w:abstractNumId w:val="21"/>
  </w:num>
  <w:num w:numId="43">
    <w:abstractNumId w:val="31"/>
  </w:num>
  <w:num w:numId="44">
    <w:abstractNumId w:val="12"/>
  </w:num>
  <w:num w:numId="45">
    <w:abstractNumId w:val="11"/>
  </w:num>
  <w:num w:numId="46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0"/>
  </w:num>
  <w:num w:numId="48">
    <w:abstractNumId w:val="17"/>
  </w:num>
  <w:num w:numId="49">
    <w:abstractNumId w:val="51"/>
  </w:num>
  <w:num w:numId="50">
    <w:abstractNumId w:val="14"/>
  </w:num>
  <w:num w:numId="51">
    <w:abstractNumId w:val="53"/>
  </w:num>
  <w:num w:numId="52">
    <w:abstractNumId w:val="49"/>
  </w:num>
  <w:num w:numId="53">
    <w:abstractNumId w:val="22"/>
  </w:num>
  <w:num w:numId="54">
    <w:abstractNumId w:val="37"/>
  </w:num>
  <w:num w:numId="55">
    <w:abstractNumId w:val="16"/>
  </w:num>
  <w:num w:numId="56">
    <w:abstractNumId w:val="56"/>
  </w:num>
  <w:num w:numId="57">
    <w:abstractNumId w:val="44"/>
  </w:num>
  <w:num w:numId="58">
    <w:abstractNumId w:val="60"/>
  </w:num>
  <w:num w:numId="59">
    <w:abstractNumId w:val="57"/>
  </w:num>
  <w:num w:numId="60">
    <w:abstractNumId w:val="54"/>
  </w:num>
  <w:num w:numId="61">
    <w:abstractNumId w:val="42"/>
  </w:num>
  <w:num w:numId="62">
    <w:abstractNumId w:val="10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00"/>
  <w:displayHorizontalDrawingGridEvery w:val="2"/>
  <w:characterSpacingControl w:val="doNotCompress"/>
  <w:hdrShapeDefaults>
    <o:shapedefaults v:ext="edit" spidmax="2049">
      <o:colormru v:ext="edit" colors="#5087c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E82"/>
    <w:rsid w:val="0000425B"/>
    <w:rsid w:val="00013FF7"/>
    <w:rsid w:val="00027246"/>
    <w:rsid w:val="0003438D"/>
    <w:rsid w:val="0004058F"/>
    <w:rsid w:val="00057CCE"/>
    <w:rsid w:val="00060365"/>
    <w:rsid w:val="00076395"/>
    <w:rsid w:val="0007644C"/>
    <w:rsid w:val="00082543"/>
    <w:rsid w:val="00095FC1"/>
    <w:rsid w:val="000A3332"/>
    <w:rsid w:val="000A7881"/>
    <w:rsid w:val="000B76E3"/>
    <w:rsid w:val="000C6260"/>
    <w:rsid w:val="000D1A88"/>
    <w:rsid w:val="000D4E03"/>
    <w:rsid w:val="000E2273"/>
    <w:rsid w:val="000E45C5"/>
    <w:rsid w:val="000F7A93"/>
    <w:rsid w:val="001006CC"/>
    <w:rsid w:val="00110A40"/>
    <w:rsid w:val="00115947"/>
    <w:rsid w:val="001426A7"/>
    <w:rsid w:val="001439C4"/>
    <w:rsid w:val="001510FB"/>
    <w:rsid w:val="00151CC2"/>
    <w:rsid w:val="00151FB8"/>
    <w:rsid w:val="00181D1E"/>
    <w:rsid w:val="001822F9"/>
    <w:rsid w:val="00186CE5"/>
    <w:rsid w:val="001964B9"/>
    <w:rsid w:val="00196A56"/>
    <w:rsid w:val="00196C6D"/>
    <w:rsid w:val="001A0D90"/>
    <w:rsid w:val="001B49F9"/>
    <w:rsid w:val="001B7D6A"/>
    <w:rsid w:val="001E1DE5"/>
    <w:rsid w:val="001F1A0C"/>
    <w:rsid w:val="001F2ED1"/>
    <w:rsid w:val="0020632E"/>
    <w:rsid w:val="00211F4E"/>
    <w:rsid w:val="00221628"/>
    <w:rsid w:val="00222FD2"/>
    <w:rsid w:val="002264A2"/>
    <w:rsid w:val="002649E4"/>
    <w:rsid w:val="002772A9"/>
    <w:rsid w:val="002820BE"/>
    <w:rsid w:val="002864FB"/>
    <w:rsid w:val="00286DF6"/>
    <w:rsid w:val="002A2840"/>
    <w:rsid w:val="002B5D31"/>
    <w:rsid w:val="002C5592"/>
    <w:rsid w:val="002D0F60"/>
    <w:rsid w:val="002D6D9D"/>
    <w:rsid w:val="002E202D"/>
    <w:rsid w:val="002E2887"/>
    <w:rsid w:val="002E33E1"/>
    <w:rsid w:val="002E46DE"/>
    <w:rsid w:val="002E4DA8"/>
    <w:rsid w:val="00301964"/>
    <w:rsid w:val="0030554A"/>
    <w:rsid w:val="00305C41"/>
    <w:rsid w:val="0033378E"/>
    <w:rsid w:val="00337ADE"/>
    <w:rsid w:val="003411A7"/>
    <w:rsid w:val="0034721B"/>
    <w:rsid w:val="003504E0"/>
    <w:rsid w:val="00352489"/>
    <w:rsid w:val="00354D77"/>
    <w:rsid w:val="00365C21"/>
    <w:rsid w:val="00390B9F"/>
    <w:rsid w:val="00394E86"/>
    <w:rsid w:val="00396109"/>
    <w:rsid w:val="003A1B50"/>
    <w:rsid w:val="003A1F11"/>
    <w:rsid w:val="003B56E3"/>
    <w:rsid w:val="003B6703"/>
    <w:rsid w:val="003D2176"/>
    <w:rsid w:val="003F315A"/>
    <w:rsid w:val="003F6388"/>
    <w:rsid w:val="00407F07"/>
    <w:rsid w:val="00414039"/>
    <w:rsid w:val="00423B40"/>
    <w:rsid w:val="0042543E"/>
    <w:rsid w:val="0043157A"/>
    <w:rsid w:val="004360A4"/>
    <w:rsid w:val="00440D7A"/>
    <w:rsid w:val="00446EB7"/>
    <w:rsid w:val="0045445B"/>
    <w:rsid w:val="00463DCC"/>
    <w:rsid w:val="00470CBE"/>
    <w:rsid w:val="004720CE"/>
    <w:rsid w:val="00484132"/>
    <w:rsid w:val="004A18C8"/>
    <w:rsid w:val="004A7CDE"/>
    <w:rsid w:val="004C6029"/>
    <w:rsid w:val="004D1DC6"/>
    <w:rsid w:val="004D263F"/>
    <w:rsid w:val="004E7B6E"/>
    <w:rsid w:val="0050279F"/>
    <w:rsid w:val="00502E10"/>
    <w:rsid w:val="005112CA"/>
    <w:rsid w:val="005119E4"/>
    <w:rsid w:val="00512211"/>
    <w:rsid w:val="00512C07"/>
    <w:rsid w:val="005205EB"/>
    <w:rsid w:val="005237CB"/>
    <w:rsid w:val="00524243"/>
    <w:rsid w:val="00544F34"/>
    <w:rsid w:val="00552158"/>
    <w:rsid w:val="00566789"/>
    <w:rsid w:val="0058429B"/>
    <w:rsid w:val="00592B50"/>
    <w:rsid w:val="005A279F"/>
    <w:rsid w:val="005D2D28"/>
    <w:rsid w:val="005F6134"/>
    <w:rsid w:val="00602873"/>
    <w:rsid w:val="00627E93"/>
    <w:rsid w:val="006337F1"/>
    <w:rsid w:val="00641A0F"/>
    <w:rsid w:val="0064240F"/>
    <w:rsid w:val="00644A7A"/>
    <w:rsid w:val="00647BBF"/>
    <w:rsid w:val="0065070D"/>
    <w:rsid w:val="00651102"/>
    <w:rsid w:val="006549AD"/>
    <w:rsid w:val="00660793"/>
    <w:rsid w:val="0066782C"/>
    <w:rsid w:val="0068231A"/>
    <w:rsid w:val="006826C7"/>
    <w:rsid w:val="00682EED"/>
    <w:rsid w:val="00686D92"/>
    <w:rsid w:val="006B1ECD"/>
    <w:rsid w:val="006C266B"/>
    <w:rsid w:val="006C610F"/>
    <w:rsid w:val="006D0DC4"/>
    <w:rsid w:val="006D35B3"/>
    <w:rsid w:val="006F1F15"/>
    <w:rsid w:val="006F3BB0"/>
    <w:rsid w:val="006F58F7"/>
    <w:rsid w:val="0071417B"/>
    <w:rsid w:val="00715211"/>
    <w:rsid w:val="00722505"/>
    <w:rsid w:val="00725DFE"/>
    <w:rsid w:val="00741405"/>
    <w:rsid w:val="00741E82"/>
    <w:rsid w:val="0074738F"/>
    <w:rsid w:val="00751A7C"/>
    <w:rsid w:val="00754460"/>
    <w:rsid w:val="00766825"/>
    <w:rsid w:val="00767FBC"/>
    <w:rsid w:val="007725B5"/>
    <w:rsid w:val="007764F9"/>
    <w:rsid w:val="00777A2E"/>
    <w:rsid w:val="00781580"/>
    <w:rsid w:val="007A15F6"/>
    <w:rsid w:val="007A514F"/>
    <w:rsid w:val="007B488D"/>
    <w:rsid w:val="007C5F9C"/>
    <w:rsid w:val="007C6BFD"/>
    <w:rsid w:val="007D4E36"/>
    <w:rsid w:val="007E0DBD"/>
    <w:rsid w:val="007F0199"/>
    <w:rsid w:val="0082011F"/>
    <w:rsid w:val="00831DBE"/>
    <w:rsid w:val="00836FB4"/>
    <w:rsid w:val="008400D0"/>
    <w:rsid w:val="008540C8"/>
    <w:rsid w:val="00856807"/>
    <w:rsid w:val="0087571F"/>
    <w:rsid w:val="00884613"/>
    <w:rsid w:val="008849C8"/>
    <w:rsid w:val="00887FF1"/>
    <w:rsid w:val="008A02FB"/>
    <w:rsid w:val="008A07A4"/>
    <w:rsid w:val="008A14F1"/>
    <w:rsid w:val="008A3731"/>
    <w:rsid w:val="008C0679"/>
    <w:rsid w:val="008E1E0F"/>
    <w:rsid w:val="00904479"/>
    <w:rsid w:val="00905827"/>
    <w:rsid w:val="0090703D"/>
    <w:rsid w:val="00911BC3"/>
    <w:rsid w:val="0093145F"/>
    <w:rsid w:val="00951486"/>
    <w:rsid w:val="00953EA3"/>
    <w:rsid w:val="00954C52"/>
    <w:rsid w:val="00960282"/>
    <w:rsid w:val="00966CAE"/>
    <w:rsid w:val="0098499F"/>
    <w:rsid w:val="00991FF6"/>
    <w:rsid w:val="009959F4"/>
    <w:rsid w:val="00997A89"/>
    <w:rsid w:val="009A3337"/>
    <w:rsid w:val="009A7C06"/>
    <w:rsid w:val="009C0E61"/>
    <w:rsid w:val="009C465E"/>
    <w:rsid w:val="009C481C"/>
    <w:rsid w:val="009D63E6"/>
    <w:rsid w:val="009E07B2"/>
    <w:rsid w:val="009E1097"/>
    <w:rsid w:val="009E1150"/>
    <w:rsid w:val="009E5B6B"/>
    <w:rsid w:val="009E76CD"/>
    <w:rsid w:val="009F2A0E"/>
    <w:rsid w:val="009F41FC"/>
    <w:rsid w:val="009F456F"/>
    <w:rsid w:val="009F5A3D"/>
    <w:rsid w:val="00A27C09"/>
    <w:rsid w:val="00A40DE6"/>
    <w:rsid w:val="00A41700"/>
    <w:rsid w:val="00A41CBA"/>
    <w:rsid w:val="00A71C50"/>
    <w:rsid w:val="00A74AC6"/>
    <w:rsid w:val="00A849B7"/>
    <w:rsid w:val="00A8601F"/>
    <w:rsid w:val="00A877DC"/>
    <w:rsid w:val="00A90C84"/>
    <w:rsid w:val="00A92127"/>
    <w:rsid w:val="00A94758"/>
    <w:rsid w:val="00A95011"/>
    <w:rsid w:val="00AA33AC"/>
    <w:rsid w:val="00AA69FD"/>
    <w:rsid w:val="00AB6008"/>
    <w:rsid w:val="00AD323D"/>
    <w:rsid w:val="00AD6D51"/>
    <w:rsid w:val="00B05B98"/>
    <w:rsid w:val="00B06716"/>
    <w:rsid w:val="00B12934"/>
    <w:rsid w:val="00B142B4"/>
    <w:rsid w:val="00B176B6"/>
    <w:rsid w:val="00B20040"/>
    <w:rsid w:val="00B250B6"/>
    <w:rsid w:val="00B34E27"/>
    <w:rsid w:val="00B44BB9"/>
    <w:rsid w:val="00B4693E"/>
    <w:rsid w:val="00B47D92"/>
    <w:rsid w:val="00B534D5"/>
    <w:rsid w:val="00B61278"/>
    <w:rsid w:val="00B90602"/>
    <w:rsid w:val="00BA7D45"/>
    <w:rsid w:val="00BB5CFB"/>
    <w:rsid w:val="00BC1D93"/>
    <w:rsid w:val="00BE0023"/>
    <w:rsid w:val="00BE40D5"/>
    <w:rsid w:val="00BE538D"/>
    <w:rsid w:val="00C06368"/>
    <w:rsid w:val="00C07691"/>
    <w:rsid w:val="00C21DA1"/>
    <w:rsid w:val="00C22CDE"/>
    <w:rsid w:val="00C267AF"/>
    <w:rsid w:val="00C32AEF"/>
    <w:rsid w:val="00C44BAF"/>
    <w:rsid w:val="00C469F8"/>
    <w:rsid w:val="00C52021"/>
    <w:rsid w:val="00C5537A"/>
    <w:rsid w:val="00C63F05"/>
    <w:rsid w:val="00C92660"/>
    <w:rsid w:val="00CA0B19"/>
    <w:rsid w:val="00CA352B"/>
    <w:rsid w:val="00CA7C90"/>
    <w:rsid w:val="00CB52A4"/>
    <w:rsid w:val="00CB7DB4"/>
    <w:rsid w:val="00CD3761"/>
    <w:rsid w:val="00CD48A6"/>
    <w:rsid w:val="00CF4153"/>
    <w:rsid w:val="00D05EA7"/>
    <w:rsid w:val="00D11565"/>
    <w:rsid w:val="00D14F6D"/>
    <w:rsid w:val="00D20D6B"/>
    <w:rsid w:val="00D34AD7"/>
    <w:rsid w:val="00D410A7"/>
    <w:rsid w:val="00D41658"/>
    <w:rsid w:val="00D63FB9"/>
    <w:rsid w:val="00D7560B"/>
    <w:rsid w:val="00D75854"/>
    <w:rsid w:val="00D85F07"/>
    <w:rsid w:val="00D910E6"/>
    <w:rsid w:val="00D924A8"/>
    <w:rsid w:val="00D927AB"/>
    <w:rsid w:val="00D92B46"/>
    <w:rsid w:val="00D95FF7"/>
    <w:rsid w:val="00DB0E6B"/>
    <w:rsid w:val="00DB41D8"/>
    <w:rsid w:val="00DB544D"/>
    <w:rsid w:val="00DC1148"/>
    <w:rsid w:val="00DC7EB1"/>
    <w:rsid w:val="00DD6B61"/>
    <w:rsid w:val="00DE04B3"/>
    <w:rsid w:val="00DE322C"/>
    <w:rsid w:val="00DE345C"/>
    <w:rsid w:val="00E056D2"/>
    <w:rsid w:val="00E21BD2"/>
    <w:rsid w:val="00E24F63"/>
    <w:rsid w:val="00E30081"/>
    <w:rsid w:val="00E31137"/>
    <w:rsid w:val="00E3615D"/>
    <w:rsid w:val="00E441C9"/>
    <w:rsid w:val="00E47C56"/>
    <w:rsid w:val="00E53BC6"/>
    <w:rsid w:val="00E743FF"/>
    <w:rsid w:val="00E76264"/>
    <w:rsid w:val="00E77729"/>
    <w:rsid w:val="00E81424"/>
    <w:rsid w:val="00E95DCB"/>
    <w:rsid w:val="00EA0D3E"/>
    <w:rsid w:val="00EB727A"/>
    <w:rsid w:val="00EC2607"/>
    <w:rsid w:val="00EC56A1"/>
    <w:rsid w:val="00ED4550"/>
    <w:rsid w:val="00ED60B3"/>
    <w:rsid w:val="00EE692C"/>
    <w:rsid w:val="00EE7ABD"/>
    <w:rsid w:val="00F108F1"/>
    <w:rsid w:val="00F11D39"/>
    <w:rsid w:val="00F13161"/>
    <w:rsid w:val="00F20410"/>
    <w:rsid w:val="00F21006"/>
    <w:rsid w:val="00F640DB"/>
    <w:rsid w:val="00F656DB"/>
    <w:rsid w:val="00F71333"/>
    <w:rsid w:val="00F723DD"/>
    <w:rsid w:val="00F80223"/>
    <w:rsid w:val="00F83F87"/>
    <w:rsid w:val="00F86B1C"/>
    <w:rsid w:val="00FB2512"/>
    <w:rsid w:val="00FC14C6"/>
    <w:rsid w:val="00FC69AB"/>
    <w:rsid w:val="00FD556C"/>
    <w:rsid w:val="00FE36C5"/>
    <w:rsid w:val="00FF07D4"/>
    <w:rsid w:val="00FF5DF5"/>
    <w:rsid w:val="1349D8C5"/>
    <w:rsid w:val="39AF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5087c7"/>
    </o:shapedefaults>
    <o:shapelayout v:ext="edit">
      <o:idmap v:ext="edit" data="1"/>
    </o:shapelayout>
  </w:shapeDefaults>
  <w:decimalSymbol w:val="."/>
  <w:listSeparator w:val=","/>
  <w14:docId w14:val="3F78AA4A"/>
  <w15:chartTrackingRefBased/>
  <w15:docId w15:val="{B2BFDDA5-A976-4783-B918-E6875BD5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DA1"/>
    <w:pPr>
      <w:spacing w:before="240" w:after="120"/>
    </w:pPr>
    <w:rPr>
      <w:rFonts w:ascii="Arial" w:hAnsi="Arial"/>
      <w:color w:val="414141"/>
      <w:szCs w:val="22"/>
    </w:rPr>
  </w:style>
  <w:style w:type="paragraph" w:styleId="Heading1">
    <w:name w:val="heading 1"/>
    <w:next w:val="BodyText"/>
    <w:link w:val="Heading1Char"/>
    <w:autoRedefine/>
    <w:uiPriority w:val="9"/>
    <w:qFormat/>
    <w:rsid w:val="0030554A"/>
    <w:pPr>
      <w:keepNext/>
      <w:pageBreakBefore/>
      <w:numPr>
        <w:numId w:val="1"/>
      </w:numPr>
      <w:tabs>
        <w:tab w:val="clear" w:pos="432"/>
        <w:tab w:val="left" w:pos="720"/>
      </w:tabs>
      <w:spacing w:before="360" w:after="120"/>
      <w:ind w:left="720" w:hanging="720"/>
      <w:outlineLvl w:val="0"/>
    </w:pPr>
    <w:rPr>
      <w:rFonts w:ascii="Arial" w:eastAsia="Times New Roman" w:hAnsi="Arial" w:cs="Arial"/>
      <w:b/>
      <w:bCs/>
      <w:sz w:val="32"/>
      <w:szCs w:val="28"/>
    </w:rPr>
  </w:style>
  <w:style w:type="paragraph" w:styleId="Heading2">
    <w:name w:val="heading 2"/>
    <w:basedOn w:val="Heading1"/>
    <w:next w:val="BodyText"/>
    <w:link w:val="Heading2Char"/>
    <w:autoRedefine/>
    <w:uiPriority w:val="9"/>
    <w:qFormat/>
    <w:rsid w:val="0030554A"/>
    <w:pPr>
      <w:pageBreakBefore w:val="0"/>
      <w:numPr>
        <w:ilvl w:val="1"/>
      </w:numPr>
      <w:tabs>
        <w:tab w:val="clear" w:pos="576"/>
      </w:tabs>
      <w:ind w:left="720" w:hanging="720"/>
      <w:outlineLvl w:val="1"/>
    </w:pPr>
    <w:rPr>
      <w:bCs w:val="0"/>
      <w:iCs/>
      <w:sz w:val="28"/>
      <w:szCs w:val="24"/>
    </w:rPr>
  </w:style>
  <w:style w:type="paragraph" w:styleId="Heading3">
    <w:name w:val="heading 3"/>
    <w:basedOn w:val="Heading2"/>
    <w:next w:val="BodyText"/>
    <w:link w:val="Heading3Char"/>
    <w:uiPriority w:val="9"/>
    <w:qFormat/>
    <w:rsid w:val="0030554A"/>
    <w:pPr>
      <w:numPr>
        <w:ilvl w:val="2"/>
      </w:numPr>
      <w:tabs>
        <w:tab w:val="clear" w:pos="1080"/>
      </w:tabs>
      <w:outlineLvl w:val="2"/>
    </w:pPr>
    <w:rPr>
      <w:bCs/>
      <w:sz w:val="24"/>
      <w:szCs w:val="22"/>
    </w:rPr>
  </w:style>
  <w:style w:type="paragraph" w:styleId="Heading4">
    <w:name w:val="heading 4"/>
    <w:basedOn w:val="Heading3"/>
    <w:next w:val="Normal"/>
    <w:link w:val="Heading4Char"/>
    <w:autoRedefine/>
    <w:uiPriority w:val="9"/>
    <w:qFormat/>
    <w:rsid w:val="0030554A"/>
    <w:pPr>
      <w:numPr>
        <w:ilvl w:val="3"/>
      </w:numPr>
      <w:tabs>
        <w:tab w:val="clear" w:pos="720"/>
      </w:tabs>
      <w:outlineLvl w:val="3"/>
    </w:pPr>
    <w:rPr>
      <w:bCs w:val="0"/>
      <w:sz w:val="22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52489"/>
    <w:pPr>
      <w:keepNext/>
      <w:keepLines/>
      <w:spacing w:before="200" w:after="0"/>
      <w:outlineLvl w:val="4"/>
    </w:pPr>
    <w:rPr>
      <w:rFonts w:ascii="Cambria" w:eastAsia="Times New Roman" w:hAnsi="Cambr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52489"/>
    <w:pPr>
      <w:keepNext/>
      <w:keepLines/>
      <w:spacing w:before="200" w:after="0"/>
      <w:outlineLvl w:val="5"/>
    </w:pPr>
    <w:rPr>
      <w:rFonts w:ascii="Cambria" w:eastAsia="Times New Roman" w:hAnsi="Cambria"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25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rsid w:val="002264A2"/>
    <w:rPr>
      <w:rFonts w:eastAsia="Cambria" w:cs="Arial"/>
      <w:noProof/>
      <w:color w:val="000000"/>
    </w:rPr>
  </w:style>
  <w:style w:type="character" w:customStyle="1" w:styleId="BodyTextChar">
    <w:name w:val="Body Text Char"/>
    <w:link w:val="BodyText"/>
    <w:uiPriority w:val="99"/>
    <w:rsid w:val="002264A2"/>
    <w:rPr>
      <w:rFonts w:ascii="Arial" w:eastAsia="Cambria" w:hAnsi="Arial" w:cs="Arial"/>
      <w:noProof/>
      <w:color w:val="000000"/>
      <w:sz w:val="20"/>
    </w:rPr>
  </w:style>
  <w:style w:type="character" w:customStyle="1" w:styleId="Heading1Char">
    <w:name w:val="Heading 1 Char"/>
    <w:link w:val="Heading1"/>
    <w:uiPriority w:val="9"/>
    <w:rsid w:val="0030554A"/>
    <w:rPr>
      <w:rFonts w:ascii="Arial" w:eastAsia="Times New Roman" w:hAnsi="Arial" w:cs="Arial"/>
      <w:b/>
      <w:bCs/>
      <w:sz w:val="32"/>
      <w:szCs w:val="28"/>
    </w:rPr>
  </w:style>
  <w:style w:type="character" w:customStyle="1" w:styleId="Heading2Char">
    <w:name w:val="Heading 2 Char"/>
    <w:link w:val="Heading2"/>
    <w:uiPriority w:val="9"/>
    <w:rsid w:val="0030554A"/>
    <w:rPr>
      <w:rFonts w:ascii="Arial" w:eastAsia="Times New Roman" w:hAnsi="Arial" w:cs="Arial"/>
      <w:b/>
      <w:iCs/>
      <w:sz w:val="28"/>
      <w:szCs w:val="24"/>
    </w:rPr>
  </w:style>
  <w:style w:type="character" w:customStyle="1" w:styleId="Heading3Char">
    <w:name w:val="Heading 3 Char"/>
    <w:link w:val="Heading3"/>
    <w:uiPriority w:val="9"/>
    <w:rsid w:val="0030554A"/>
    <w:rPr>
      <w:rFonts w:ascii="Arial" w:eastAsia="Times New Roman" w:hAnsi="Arial" w:cs="Arial"/>
      <w:b/>
      <w:bCs/>
      <w:iCs/>
      <w:sz w:val="24"/>
      <w:szCs w:val="22"/>
    </w:rPr>
  </w:style>
  <w:style w:type="character" w:customStyle="1" w:styleId="Heading4Char">
    <w:name w:val="Heading 4 Char"/>
    <w:link w:val="Heading4"/>
    <w:uiPriority w:val="9"/>
    <w:rsid w:val="0030554A"/>
    <w:rPr>
      <w:rFonts w:ascii="Arial" w:eastAsia="Times New Roman" w:hAnsi="Arial" w:cs="Arial"/>
      <w:b/>
      <w:iCs/>
      <w:sz w:val="22"/>
    </w:rPr>
  </w:style>
  <w:style w:type="character" w:customStyle="1" w:styleId="Heading5Char">
    <w:name w:val="Heading 5 Char"/>
    <w:link w:val="Heading5"/>
    <w:uiPriority w:val="9"/>
    <w:rsid w:val="00352489"/>
    <w:rPr>
      <w:rFonts w:ascii="Cambria" w:eastAsia="Times New Roman" w:hAnsi="Cambria" w:cs="Times New Roman"/>
      <w:color w:val="414141"/>
      <w:sz w:val="20"/>
    </w:rPr>
  </w:style>
  <w:style w:type="character" w:customStyle="1" w:styleId="Heading6Char">
    <w:name w:val="Heading 6 Char"/>
    <w:link w:val="Heading6"/>
    <w:uiPriority w:val="9"/>
    <w:rsid w:val="00352489"/>
    <w:rPr>
      <w:rFonts w:ascii="Cambria" w:eastAsia="Times New Roman" w:hAnsi="Cambria" w:cs="Times New Roman"/>
      <w:i/>
      <w:iCs/>
      <w:color w:val="41414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25B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paragraph" w:customStyle="1" w:styleId="BodyBullet1">
    <w:name w:val="Body Bullet 1"/>
    <w:qFormat/>
    <w:rsid w:val="00C32AEF"/>
    <w:pPr>
      <w:numPr>
        <w:numId w:val="2"/>
      </w:numPr>
      <w:spacing w:before="240" w:after="60"/>
      <w:jc w:val="both"/>
    </w:pPr>
    <w:rPr>
      <w:rFonts w:ascii="Arial" w:eastAsia="Arial" w:hAnsi="Arial" w:cs="Times Regular"/>
      <w:color w:val="000000"/>
    </w:rPr>
  </w:style>
  <w:style w:type="paragraph" w:customStyle="1" w:styleId="BodyBullet2">
    <w:name w:val="Body Bullet 2"/>
    <w:basedOn w:val="BodyBullet1"/>
    <w:qFormat/>
    <w:rsid w:val="00D20D6B"/>
    <w:pPr>
      <w:numPr>
        <w:numId w:val="11"/>
      </w:numPr>
      <w:ind w:left="720"/>
    </w:pPr>
  </w:style>
  <w:style w:type="paragraph" w:customStyle="1" w:styleId="BodyBullet3">
    <w:name w:val="Body Bullet 3"/>
    <w:basedOn w:val="BodyBullet1"/>
    <w:qFormat/>
    <w:rsid w:val="00C32AEF"/>
    <w:pPr>
      <w:numPr>
        <w:numId w:val="14"/>
      </w:numPr>
    </w:pPr>
  </w:style>
  <w:style w:type="paragraph" w:styleId="ListNumber">
    <w:name w:val="List Number"/>
    <w:basedOn w:val="Normal"/>
    <w:rsid w:val="002264A2"/>
    <w:pPr>
      <w:numPr>
        <w:numId w:val="3"/>
      </w:numPr>
      <w:contextualSpacing/>
    </w:pPr>
    <w:rPr>
      <w:rFonts w:eastAsia="Cambria" w:cs="Arial"/>
      <w:noProof/>
      <w:color w:val="000000"/>
    </w:rPr>
  </w:style>
  <w:style w:type="paragraph" w:styleId="ListNumber2">
    <w:name w:val="List Number 2"/>
    <w:basedOn w:val="Normal"/>
    <w:rsid w:val="002264A2"/>
    <w:pPr>
      <w:numPr>
        <w:numId w:val="4"/>
      </w:numPr>
      <w:contextualSpacing/>
    </w:pPr>
    <w:rPr>
      <w:rFonts w:eastAsia="Cambria" w:cs="Arial"/>
      <w:noProof/>
      <w:color w:val="000000"/>
    </w:rPr>
  </w:style>
  <w:style w:type="paragraph" w:styleId="ListNumber3">
    <w:name w:val="List Number 3"/>
    <w:basedOn w:val="Normal"/>
    <w:rsid w:val="002264A2"/>
    <w:pPr>
      <w:numPr>
        <w:numId w:val="5"/>
      </w:numPr>
      <w:contextualSpacing/>
    </w:pPr>
    <w:rPr>
      <w:rFonts w:eastAsia="Cambria" w:cs="Arial"/>
      <w:noProof/>
      <w:color w:val="000000"/>
    </w:rPr>
  </w:style>
  <w:style w:type="paragraph" w:styleId="ListNumber4">
    <w:name w:val="List Number 4"/>
    <w:basedOn w:val="Normal"/>
    <w:rsid w:val="002264A2"/>
    <w:pPr>
      <w:numPr>
        <w:numId w:val="6"/>
      </w:numPr>
      <w:contextualSpacing/>
    </w:pPr>
    <w:rPr>
      <w:rFonts w:eastAsia="Cambria" w:cs="Arial"/>
      <w:noProof/>
      <w:color w:val="000000"/>
    </w:rPr>
  </w:style>
  <w:style w:type="paragraph" w:styleId="ListNumber5">
    <w:name w:val="List Number 5"/>
    <w:basedOn w:val="Normal"/>
    <w:rsid w:val="002264A2"/>
    <w:pPr>
      <w:numPr>
        <w:numId w:val="7"/>
      </w:numPr>
      <w:contextualSpacing/>
    </w:pPr>
    <w:rPr>
      <w:rFonts w:eastAsia="Cambria" w:cs="Arial"/>
      <w:noProof/>
      <w:color w:val="000000"/>
    </w:rPr>
  </w:style>
  <w:style w:type="paragraph" w:styleId="ListParagraph">
    <w:name w:val="List Paragraph"/>
    <w:basedOn w:val="Normal"/>
    <w:uiPriority w:val="34"/>
    <w:qFormat/>
    <w:rsid w:val="00715211"/>
    <w:pPr>
      <w:ind w:left="720"/>
      <w:contextualSpacing/>
    </w:pPr>
  </w:style>
  <w:style w:type="paragraph" w:styleId="ListContinue2">
    <w:name w:val="List Continue 2"/>
    <w:basedOn w:val="ListContinue"/>
    <w:rsid w:val="00D20D6B"/>
    <w:pPr>
      <w:ind w:left="360"/>
    </w:pPr>
  </w:style>
  <w:style w:type="paragraph" w:styleId="ListContinue">
    <w:name w:val="List Continue"/>
    <w:basedOn w:val="Normal"/>
    <w:rsid w:val="002264A2"/>
    <w:pPr>
      <w:contextualSpacing/>
    </w:pPr>
    <w:rPr>
      <w:rFonts w:eastAsia="Cambria" w:cs="Arial"/>
      <w:noProof/>
      <w:color w:val="000000"/>
    </w:rPr>
  </w:style>
  <w:style w:type="paragraph" w:styleId="ListContinue4">
    <w:name w:val="List Continue 4"/>
    <w:basedOn w:val="ListContinue3"/>
    <w:rsid w:val="00D20D6B"/>
    <w:pPr>
      <w:ind w:left="1080"/>
    </w:pPr>
  </w:style>
  <w:style w:type="paragraph" w:styleId="ListContinue3">
    <w:name w:val="List Continue 3"/>
    <w:basedOn w:val="ListContinue2"/>
    <w:rsid w:val="00D20D6B"/>
    <w:pPr>
      <w:ind w:left="720"/>
    </w:pPr>
  </w:style>
  <w:style w:type="paragraph" w:styleId="ListContinue5">
    <w:name w:val="List Continue 5"/>
    <w:basedOn w:val="ListContinue4"/>
    <w:rsid w:val="00D20D6B"/>
    <w:pPr>
      <w:ind w:left="1440"/>
    </w:pPr>
  </w:style>
  <w:style w:type="paragraph" w:styleId="Header">
    <w:name w:val="header"/>
    <w:basedOn w:val="Normal"/>
    <w:link w:val="HeaderChar"/>
    <w:unhideWhenUsed/>
    <w:rsid w:val="002264A2"/>
    <w:pPr>
      <w:spacing w:before="60" w:after="60"/>
    </w:pPr>
    <w:rPr>
      <w:color w:val="000000"/>
      <w:sz w:val="18"/>
    </w:rPr>
  </w:style>
  <w:style w:type="character" w:customStyle="1" w:styleId="HeaderChar">
    <w:name w:val="Header Char"/>
    <w:link w:val="Header"/>
    <w:rsid w:val="002264A2"/>
    <w:rPr>
      <w:rFonts w:ascii="Arial" w:hAnsi="Arial"/>
      <w:color w:val="000000"/>
      <w:sz w:val="18"/>
    </w:rPr>
  </w:style>
  <w:style w:type="paragraph" w:styleId="Footer">
    <w:name w:val="footer"/>
    <w:basedOn w:val="Normal"/>
    <w:link w:val="FooterChar"/>
    <w:uiPriority w:val="99"/>
    <w:unhideWhenUsed/>
    <w:rsid w:val="002264A2"/>
    <w:pPr>
      <w:tabs>
        <w:tab w:val="center" w:pos="4680"/>
        <w:tab w:val="right" w:pos="9360"/>
      </w:tabs>
      <w:spacing w:before="60" w:after="60"/>
    </w:pPr>
    <w:rPr>
      <w:color w:val="000000"/>
      <w:sz w:val="18"/>
    </w:rPr>
  </w:style>
  <w:style w:type="character" w:customStyle="1" w:styleId="FooterChar">
    <w:name w:val="Footer Char"/>
    <w:link w:val="Footer"/>
    <w:uiPriority w:val="99"/>
    <w:rsid w:val="002264A2"/>
    <w:rPr>
      <w:rFonts w:ascii="Arial" w:hAnsi="Arial"/>
      <w:color w:val="000000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87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02873"/>
    <w:rPr>
      <w:rFonts w:ascii="Tahoma" w:hAnsi="Tahoma" w:cs="Tahoma"/>
      <w:sz w:val="16"/>
      <w:szCs w:val="16"/>
    </w:rPr>
  </w:style>
  <w:style w:type="character" w:styleId="SubtleReference">
    <w:name w:val="Subtle Reference"/>
    <w:uiPriority w:val="31"/>
    <w:qFormat/>
    <w:rsid w:val="003A1B50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3A1B50"/>
    <w:rPr>
      <w:b/>
      <w:bCs/>
      <w:smallCaps/>
      <w:color w:val="C0504D"/>
      <w:spacing w:val="5"/>
      <w:u w:val="single"/>
    </w:rPr>
  </w:style>
  <w:style w:type="character" w:styleId="CommentReference">
    <w:name w:val="annotation reference"/>
    <w:rsid w:val="007B488D"/>
    <w:rPr>
      <w:color w:val="414141"/>
      <w:sz w:val="18"/>
      <w:szCs w:val="18"/>
    </w:rPr>
  </w:style>
  <w:style w:type="paragraph" w:styleId="CommentText">
    <w:name w:val="annotation text"/>
    <w:basedOn w:val="Normal"/>
    <w:link w:val="CommentTextChar"/>
    <w:rsid w:val="007B488D"/>
    <w:rPr>
      <w:rFonts w:eastAsia="Cambria" w:cs="Arial"/>
      <w:noProof/>
    </w:rPr>
  </w:style>
  <w:style w:type="character" w:customStyle="1" w:styleId="CommentTextChar">
    <w:name w:val="Comment Text Char"/>
    <w:link w:val="CommentText"/>
    <w:rsid w:val="007B488D"/>
    <w:rPr>
      <w:rFonts w:ascii="Arial" w:eastAsia="Cambria" w:hAnsi="Arial" w:cs="Arial"/>
      <w:noProof/>
      <w:color w:val="414141"/>
      <w:sz w:val="20"/>
    </w:rPr>
  </w:style>
  <w:style w:type="paragraph" w:customStyle="1" w:styleId="TableBullet1">
    <w:name w:val="Table Bullet 1"/>
    <w:next w:val="Normal"/>
    <w:link w:val="TableBullet1Char"/>
    <w:qFormat/>
    <w:rsid w:val="002264A2"/>
    <w:pPr>
      <w:widowControl w:val="0"/>
      <w:numPr>
        <w:numId w:val="8"/>
      </w:numPr>
      <w:spacing w:before="40" w:after="40"/>
      <w:jc w:val="both"/>
    </w:pPr>
    <w:rPr>
      <w:rFonts w:ascii="Arial" w:eastAsia="Arial" w:hAnsi="Arial" w:cs="Times Regular"/>
      <w:color w:val="000000"/>
    </w:rPr>
  </w:style>
  <w:style w:type="character" w:customStyle="1" w:styleId="TableBullet1Char">
    <w:name w:val="Table Bullet 1 Char"/>
    <w:link w:val="TableBullet1"/>
    <w:rsid w:val="002264A2"/>
    <w:rPr>
      <w:rFonts w:ascii="Arial" w:eastAsia="Arial" w:hAnsi="Arial" w:cs="Times Regular"/>
      <w:color w:val="000000"/>
    </w:rPr>
  </w:style>
  <w:style w:type="paragraph" w:customStyle="1" w:styleId="TableInsideHeaderWhiteText">
    <w:name w:val="Table Inside Header White Text"/>
    <w:next w:val="Normal"/>
    <w:link w:val="TableInsideHeaderWhiteTextChar"/>
    <w:qFormat/>
    <w:rsid w:val="00B250B6"/>
    <w:pPr>
      <w:spacing w:before="120" w:after="120" w:line="288" w:lineRule="auto"/>
    </w:pPr>
    <w:rPr>
      <w:rFonts w:ascii="Arial" w:eastAsia="Arial" w:hAnsi="Arial" w:cs="Times Regular"/>
      <w:b/>
      <w:bCs/>
      <w:color w:val="FFFFFF"/>
      <w:szCs w:val="24"/>
    </w:rPr>
  </w:style>
  <w:style w:type="character" w:customStyle="1" w:styleId="TableInsideHeaderWhiteTextChar">
    <w:name w:val="Table Inside Header White Text Char"/>
    <w:link w:val="TableInsideHeaderWhiteText"/>
    <w:rsid w:val="00B250B6"/>
    <w:rPr>
      <w:rFonts w:ascii="Arial" w:eastAsia="Arial" w:hAnsi="Arial" w:cs="Times Regular"/>
      <w:b/>
      <w:bCs/>
      <w:color w:val="FFFFFF"/>
      <w:szCs w:val="24"/>
      <w:lang w:val="en-US" w:eastAsia="en-US" w:bidi="ar-SA"/>
    </w:rPr>
  </w:style>
  <w:style w:type="paragraph" w:customStyle="1" w:styleId="TableBullet2">
    <w:name w:val="Table Bullet 2"/>
    <w:basedOn w:val="TableBullet1"/>
    <w:qFormat/>
    <w:rsid w:val="00B05B98"/>
    <w:pPr>
      <w:numPr>
        <w:numId w:val="9"/>
      </w:numPr>
    </w:pPr>
  </w:style>
  <w:style w:type="paragraph" w:customStyle="1" w:styleId="TableBullet3">
    <w:name w:val="Table Bullet 3"/>
    <w:basedOn w:val="TableBullet2"/>
    <w:qFormat/>
    <w:rsid w:val="00C32AEF"/>
    <w:pPr>
      <w:widowControl/>
      <w:numPr>
        <w:numId w:val="13"/>
      </w:numPr>
    </w:pPr>
    <w:rPr>
      <w:rFonts w:cs="Times New Roman"/>
      <w:szCs w:val="22"/>
    </w:rPr>
  </w:style>
  <w:style w:type="paragraph" w:customStyle="1" w:styleId="TableBody">
    <w:name w:val="Table Body"/>
    <w:basedOn w:val="TableBullet1"/>
    <w:rsid w:val="002264A2"/>
    <w:pPr>
      <w:numPr>
        <w:numId w:val="0"/>
      </w:numPr>
    </w:pPr>
  </w:style>
  <w:style w:type="paragraph" w:customStyle="1" w:styleId="TableInsideSubHeaderBlackText">
    <w:name w:val="Table Inside SubHeader Black Text"/>
    <w:basedOn w:val="TableInsideHeaderWhiteText"/>
    <w:rsid w:val="00B250B6"/>
    <w:rPr>
      <w:color w:val="auto"/>
    </w:rPr>
  </w:style>
  <w:style w:type="paragraph" w:customStyle="1" w:styleId="Image-Center">
    <w:name w:val="Image-Center"/>
    <w:next w:val="Normal"/>
    <w:rsid w:val="009E1097"/>
    <w:pPr>
      <w:tabs>
        <w:tab w:val="left" w:pos="0"/>
      </w:tabs>
      <w:spacing w:before="120" w:after="120"/>
      <w:jc w:val="center"/>
    </w:pPr>
    <w:rPr>
      <w:rFonts w:ascii="Arial" w:eastAsia="Times New Roman" w:hAnsi="Arial"/>
      <w:color w:val="414141"/>
      <w:szCs w:val="24"/>
    </w:rPr>
  </w:style>
  <w:style w:type="paragraph" w:customStyle="1" w:styleId="TableCaption">
    <w:name w:val="Table Caption"/>
    <w:basedOn w:val="ImageCaption"/>
    <w:next w:val="BodyText"/>
    <w:qFormat/>
    <w:rsid w:val="001E1DE5"/>
    <w:pPr>
      <w:jc w:val="left"/>
    </w:pPr>
  </w:style>
  <w:style w:type="paragraph" w:customStyle="1" w:styleId="ImageCaption">
    <w:name w:val="Image Caption"/>
    <w:basedOn w:val="Normal"/>
    <w:next w:val="BodyText"/>
    <w:qFormat/>
    <w:rsid w:val="001E1DE5"/>
    <w:pPr>
      <w:tabs>
        <w:tab w:val="left" w:pos="0"/>
      </w:tabs>
      <w:overflowPunct w:val="0"/>
      <w:autoSpaceDE w:val="0"/>
      <w:autoSpaceDN w:val="0"/>
      <w:adjustRightInd w:val="0"/>
      <w:spacing w:before="120" w:line="300" w:lineRule="atLeast"/>
      <w:jc w:val="center"/>
      <w:textAlignment w:val="baseline"/>
    </w:pPr>
    <w:rPr>
      <w:rFonts w:eastAsia="Times New Roman"/>
      <w:b/>
      <w:color w:val="000000"/>
      <w:sz w:val="18"/>
      <w:szCs w:val="20"/>
    </w:rPr>
  </w:style>
  <w:style w:type="paragraph" w:customStyle="1" w:styleId="LineImage">
    <w:name w:val="Line Image"/>
    <w:basedOn w:val="Normal"/>
    <w:next w:val="Normal"/>
    <w:qFormat/>
    <w:rsid w:val="001E1DE5"/>
    <w:pPr>
      <w:pBdr>
        <w:bottom w:val="single" w:sz="8" w:space="1" w:color="548DD4"/>
      </w:pBdr>
    </w:pPr>
    <w:rPr>
      <w:sz w:val="4"/>
    </w:rPr>
  </w:style>
  <w:style w:type="table" w:styleId="TableGrid">
    <w:name w:val="Table Grid"/>
    <w:basedOn w:val="TableNormal"/>
    <w:uiPriority w:val="59"/>
    <w:rsid w:val="0007644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eparator">
    <w:name w:val="Separator"/>
    <w:next w:val="BodyText"/>
    <w:autoRedefine/>
    <w:rsid w:val="0043157A"/>
    <w:rPr>
      <w:rFonts w:ascii="Arial" w:eastAsia="Times New Roman" w:hAnsi="Arial"/>
      <w:color w:val="414141"/>
      <w:sz w:val="6"/>
      <w:szCs w:val="8"/>
    </w:rPr>
  </w:style>
  <w:style w:type="paragraph" w:styleId="NoSpacing">
    <w:name w:val="No Spacing"/>
    <w:link w:val="NoSpacingChar"/>
    <w:uiPriority w:val="1"/>
    <w:qFormat/>
    <w:rsid w:val="00CA7C90"/>
    <w:rPr>
      <w:rFonts w:ascii="Arial" w:hAnsi="Arial"/>
      <w:color w:val="414141"/>
      <w:szCs w:val="22"/>
    </w:rPr>
  </w:style>
  <w:style w:type="character" w:customStyle="1" w:styleId="NoSpacingChar">
    <w:name w:val="No Spacing Char"/>
    <w:link w:val="NoSpacing"/>
    <w:uiPriority w:val="1"/>
    <w:rsid w:val="000F7A93"/>
    <w:rPr>
      <w:rFonts w:ascii="Arial" w:hAnsi="Arial"/>
      <w:color w:val="414141"/>
      <w:szCs w:val="22"/>
      <w:lang w:val="en-US" w:eastAsia="en-US" w:bidi="ar-SA"/>
    </w:rPr>
  </w:style>
  <w:style w:type="paragraph" w:customStyle="1" w:styleId="CoverTitle">
    <w:name w:val="Cover Title"/>
    <w:next w:val="Normal"/>
    <w:link w:val="CoverTitleChar"/>
    <w:qFormat/>
    <w:rsid w:val="00082543"/>
    <w:pPr>
      <w:spacing w:before="120" w:after="200"/>
    </w:pPr>
    <w:rPr>
      <w:rFonts w:ascii="Arial" w:eastAsia="Arial" w:hAnsi="Arial"/>
      <w:b/>
      <w:bCs/>
      <w:color w:val="221E1F"/>
      <w:sz w:val="40"/>
      <w:szCs w:val="36"/>
    </w:rPr>
  </w:style>
  <w:style w:type="character" w:customStyle="1" w:styleId="CoverTitleChar">
    <w:name w:val="Cover Title Char"/>
    <w:link w:val="CoverTitle"/>
    <w:rsid w:val="00082543"/>
    <w:rPr>
      <w:rFonts w:ascii="Arial" w:eastAsia="Arial" w:hAnsi="Arial"/>
      <w:b/>
      <w:bCs/>
      <w:color w:val="221E1F"/>
      <w:sz w:val="40"/>
      <w:szCs w:val="36"/>
      <w:lang w:bidi="ar-SA"/>
    </w:rPr>
  </w:style>
  <w:style w:type="character" w:styleId="Strong">
    <w:name w:val="Strong"/>
    <w:uiPriority w:val="22"/>
    <w:qFormat/>
    <w:rsid w:val="003A1B50"/>
    <w:rPr>
      <w:b/>
      <w:bCs/>
    </w:rPr>
  </w:style>
  <w:style w:type="paragraph" w:customStyle="1" w:styleId="ResumeBodyText">
    <w:name w:val="Resume Body Text"/>
    <w:qFormat/>
    <w:rsid w:val="00A27C09"/>
    <w:pPr>
      <w:widowControl w:val="0"/>
      <w:spacing w:before="240" w:after="120"/>
    </w:pPr>
    <w:rPr>
      <w:rFonts w:ascii="Arial" w:eastAsia="Arial" w:hAnsi="Arial" w:cs="Arial"/>
      <w:color w:val="414141"/>
    </w:rPr>
  </w:style>
  <w:style w:type="paragraph" w:customStyle="1" w:styleId="ResumeBullet">
    <w:name w:val="Resume Bullet"/>
    <w:basedOn w:val="ResumeBodyText"/>
    <w:rsid w:val="002D0F60"/>
    <w:pPr>
      <w:numPr>
        <w:numId w:val="10"/>
      </w:numPr>
    </w:pPr>
  </w:style>
  <w:style w:type="paragraph" w:customStyle="1" w:styleId="ResumeHeading">
    <w:name w:val="Resume Heading"/>
    <w:next w:val="ResumeSubHeaders"/>
    <w:qFormat/>
    <w:rsid w:val="00A27C09"/>
    <w:pPr>
      <w:pageBreakBefore/>
      <w:widowControl w:val="0"/>
      <w:spacing w:before="200" w:after="120"/>
    </w:pPr>
    <w:rPr>
      <w:rFonts w:ascii="Arial" w:eastAsia="Arial" w:hAnsi="Arial" w:cs="Arial"/>
      <w:b/>
      <w:color w:val="414141"/>
      <w:sz w:val="28"/>
      <w:szCs w:val="28"/>
    </w:rPr>
  </w:style>
  <w:style w:type="paragraph" w:customStyle="1" w:styleId="ResumeSubHeaders">
    <w:name w:val="Resume Sub Headers"/>
    <w:basedOn w:val="Normal"/>
    <w:next w:val="ResumeNameTitle"/>
    <w:qFormat/>
    <w:rsid w:val="00A27C09"/>
    <w:pPr>
      <w:widowControl w:val="0"/>
      <w:spacing w:before="120"/>
      <w:jc w:val="both"/>
    </w:pPr>
    <w:rPr>
      <w:rFonts w:eastAsia="Arial" w:cs="Arial"/>
      <w:b/>
      <w:bCs/>
      <w:szCs w:val="20"/>
    </w:rPr>
  </w:style>
  <w:style w:type="paragraph" w:customStyle="1" w:styleId="ResumeNameTitle">
    <w:name w:val="Resume Name/Title"/>
    <w:next w:val="ResumeBodyText"/>
    <w:qFormat/>
    <w:rsid w:val="00A27C09"/>
    <w:pPr>
      <w:widowControl w:val="0"/>
      <w:spacing w:before="120" w:after="120"/>
    </w:pPr>
    <w:rPr>
      <w:rFonts w:ascii="Arial" w:eastAsia="Cambria" w:hAnsi="Arial" w:cs="Arial"/>
      <w:b/>
      <w:color w:val="414141"/>
      <w:szCs w:val="22"/>
    </w:rPr>
  </w:style>
  <w:style w:type="paragraph" w:styleId="TOC1">
    <w:name w:val="toc 1"/>
    <w:next w:val="BodyText"/>
    <w:autoRedefine/>
    <w:uiPriority w:val="39"/>
    <w:unhideWhenUsed/>
    <w:qFormat/>
    <w:rsid w:val="004A18C8"/>
    <w:pPr>
      <w:tabs>
        <w:tab w:val="left" w:pos="446"/>
        <w:tab w:val="right" w:leader="dot" w:pos="9360"/>
      </w:tabs>
      <w:spacing w:before="120" w:after="120"/>
    </w:pPr>
    <w:rPr>
      <w:rFonts w:ascii="Arial" w:eastAsia="Times New Roman" w:hAnsi="Arial"/>
      <w:b/>
      <w:noProof/>
      <w:color w:val="000000"/>
      <w:szCs w:val="22"/>
    </w:rPr>
  </w:style>
  <w:style w:type="paragraph" w:styleId="NormalIndent">
    <w:name w:val="Normal Indent"/>
    <w:basedOn w:val="Normal"/>
    <w:semiHidden/>
    <w:unhideWhenUsed/>
    <w:rsid w:val="002D0F60"/>
    <w:pPr>
      <w:ind w:left="72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A18C8"/>
    <w:pPr>
      <w:tabs>
        <w:tab w:val="left" w:pos="880"/>
        <w:tab w:val="right" w:leader="dot" w:pos="9350"/>
      </w:tabs>
      <w:spacing w:before="120"/>
      <w:ind w:left="202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4A18C8"/>
    <w:pPr>
      <w:spacing w:before="120"/>
      <w:ind w:left="403"/>
    </w:pPr>
  </w:style>
  <w:style w:type="character" w:styleId="Hyperlink">
    <w:name w:val="Hyperlink"/>
    <w:uiPriority w:val="99"/>
    <w:unhideWhenUsed/>
    <w:rsid w:val="002D0F60"/>
    <w:rPr>
      <w:color w:val="0000FF"/>
      <w:u w:val="single"/>
    </w:rPr>
  </w:style>
  <w:style w:type="paragraph" w:customStyle="1" w:styleId="TOCTitle">
    <w:name w:val="TOC_Title"/>
    <w:basedOn w:val="Normal"/>
    <w:next w:val="Normal"/>
    <w:autoRedefine/>
    <w:rsid w:val="002C5592"/>
    <w:pPr>
      <w:pageBreakBefore/>
      <w:pBdr>
        <w:bottom w:val="single" w:sz="12" w:space="8" w:color="4F81BD"/>
      </w:pBdr>
      <w:tabs>
        <w:tab w:val="left" w:pos="0"/>
      </w:tabs>
      <w:spacing w:after="360" w:line="300" w:lineRule="atLeast"/>
    </w:pPr>
    <w:rPr>
      <w:rFonts w:eastAsia="Times New Roman"/>
      <w:b/>
      <w:smallCaps/>
      <w:color w:val="auto"/>
      <w:sz w:val="28"/>
      <w:szCs w:val="32"/>
      <w:u w:color="000080"/>
    </w:rPr>
  </w:style>
  <w:style w:type="paragraph" w:styleId="TableofFigures">
    <w:name w:val="table of figures"/>
    <w:basedOn w:val="Normal"/>
    <w:next w:val="Normal"/>
    <w:uiPriority w:val="99"/>
    <w:unhideWhenUsed/>
    <w:rsid w:val="00C32AEF"/>
    <w:pPr>
      <w:spacing w:after="0"/>
    </w:pPr>
    <w:rPr>
      <w:color w:val="000000"/>
    </w:rPr>
  </w:style>
  <w:style w:type="paragraph" w:customStyle="1" w:styleId="Heading1NN">
    <w:name w:val="Heading1_NN"/>
    <w:next w:val="BodyText"/>
    <w:rsid w:val="0030554A"/>
    <w:pPr>
      <w:pageBreakBefore/>
      <w:spacing w:before="360" w:after="120"/>
    </w:pPr>
    <w:rPr>
      <w:rFonts w:ascii="Arial" w:eastAsia="Times New Roman" w:hAnsi="Arial" w:cs="Arial"/>
      <w:b/>
      <w:bCs/>
      <w:kern w:val="32"/>
      <w:sz w:val="32"/>
      <w:szCs w:val="28"/>
    </w:rPr>
  </w:style>
  <w:style w:type="paragraph" w:customStyle="1" w:styleId="Heading2NN">
    <w:name w:val="Heading2_NN"/>
    <w:basedOn w:val="Heading1NN"/>
    <w:next w:val="BodyText"/>
    <w:rsid w:val="0030554A"/>
    <w:pPr>
      <w:pageBreakBefore w:val="0"/>
      <w:spacing w:after="180"/>
    </w:pPr>
    <w:rPr>
      <w:bCs w:val="0"/>
      <w:sz w:val="28"/>
    </w:rPr>
  </w:style>
  <w:style w:type="paragraph" w:customStyle="1" w:styleId="Heading3NN">
    <w:name w:val="Heading3_NN"/>
    <w:basedOn w:val="Heading2NN"/>
    <w:next w:val="BodyText"/>
    <w:rsid w:val="0030554A"/>
    <w:pPr>
      <w:tabs>
        <w:tab w:val="left" w:pos="720"/>
      </w:tabs>
    </w:pPr>
    <w:rPr>
      <w:bCs/>
      <w:sz w:val="24"/>
      <w:szCs w:val="26"/>
    </w:rPr>
  </w:style>
  <w:style w:type="paragraph" w:customStyle="1" w:styleId="Heading4NN">
    <w:name w:val="Heading4_NN"/>
    <w:basedOn w:val="Heading3NN"/>
    <w:next w:val="BodyText"/>
    <w:rsid w:val="0030554A"/>
    <w:rPr>
      <w:bCs w:val="0"/>
      <w:sz w:val="22"/>
      <w:szCs w:val="28"/>
    </w:rPr>
  </w:style>
  <w:style w:type="paragraph" w:customStyle="1" w:styleId="TableIndent">
    <w:name w:val="Table_Indent"/>
    <w:rsid w:val="002264A2"/>
    <w:pPr>
      <w:spacing w:before="60" w:after="60"/>
      <w:ind w:left="252"/>
    </w:pPr>
    <w:rPr>
      <w:rFonts w:ascii="Arial" w:eastAsia="Times New Roman" w:hAnsi="Arial"/>
      <w:color w:val="000000"/>
      <w:szCs w:val="24"/>
    </w:rPr>
  </w:style>
  <w:style w:type="paragraph" w:customStyle="1" w:styleId="TableIndentBullet">
    <w:name w:val="Table_Indent_Bullet"/>
    <w:rsid w:val="002264A2"/>
    <w:pPr>
      <w:numPr>
        <w:numId w:val="12"/>
      </w:numPr>
      <w:spacing w:before="60" w:after="60"/>
    </w:pPr>
    <w:rPr>
      <w:rFonts w:ascii="Arial" w:eastAsia="Times New Roman" w:hAnsi="Arial"/>
      <w:color w:val="000000"/>
      <w:szCs w:val="24"/>
    </w:rPr>
  </w:style>
  <w:style w:type="paragraph" w:customStyle="1" w:styleId="TableTextCentered">
    <w:name w:val="Table_Text_Centered"/>
    <w:basedOn w:val="BodyText"/>
    <w:rsid w:val="002264A2"/>
    <w:pPr>
      <w:tabs>
        <w:tab w:val="left" w:pos="1080"/>
      </w:tabs>
      <w:spacing w:before="60" w:after="60"/>
      <w:jc w:val="center"/>
    </w:pPr>
    <w:rPr>
      <w:rFonts w:eastAsia="Times New Roman" w:cs="Times New Roman"/>
      <w:szCs w:val="24"/>
    </w:rPr>
  </w:style>
  <w:style w:type="paragraph" w:customStyle="1" w:styleId="TableTextRight">
    <w:name w:val="Table_Text_Right"/>
    <w:rsid w:val="002264A2"/>
    <w:pPr>
      <w:tabs>
        <w:tab w:val="left" w:pos="1080"/>
      </w:tabs>
      <w:spacing w:before="60" w:after="60"/>
      <w:jc w:val="right"/>
    </w:pPr>
    <w:rPr>
      <w:rFonts w:ascii="Arial" w:eastAsia="Times New Roman" w:hAnsi="Arial"/>
      <w:color w:val="000000"/>
      <w:szCs w:val="24"/>
    </w:rPr>
  </w:style>
  <w:style w:type="character" w:styleId="FootnoteReference">
    <w:name w:val="footnote reference"/>
    <w:semiHidden/>
    <w:rsid w:val="00B05B9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B05B98"/>
    <w:pPr>
      <w:spacing w:before="60" w:after="60"/>
    </w:pPr>
    <w:rPr>
      <w:rFonts w:ascii="Verdana" w:eastAsia="Times New Roman" w:hAnsi="Verdana"/>
      <w:color w:val="auto"/>
      <w:sz w:val="16"/>
      <w:szCs w:val="20"/>
    </w:rPr>
  </w:style>
  <w:style w:type="character" w:customStyle="1" w:styleId="FootnoteTextChar">
    <w:name w:val="Footnote Text Char"/>
    <w:link w:val="FootnoteText"/>
    <w:semiHidden/>
    <w:rsid w:val="00B05B98"/>
    <w:rPr>
      <w:rFonts w:ascii="Verdana" w:eastAsia="Times New Roman" w:hAnsi="Verdana" w:cs="Times New Roman"/>
      <w:sz w:val="16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23DD"/>
    <w:pPr>
      <w:spacing w:before="0" w:after="0"/>
    </w:pPr>
    <w:rPr>
      <w:szCs w:val="20"/>
    </w:rPr>
  </w:style>
  <w:style w:type="character" w:customStyle="1" w:styleId="EndnoteTextChar">
    <w:name w:val="Endnote Text Char"/>
    <w:link w:val="EndnoteText"/>
    <w:uiPriority w:val="99"/>
    <w:semiHidden/>
    <w:rsid w:val="00F723DD"/>
    <w:rPr>
      <w:rFonts w:ascii="Arial" w:hAnsi="Arial"/>
      <w:color w:val="414141"/>
      <w:sz w:val="20"/>
      <w:szCs w:val="20"/>
    </w:rPr>
  </w:style>
  <w:style w:type="character" w:styleId="EndnoteReference">
    <w:name w:val="endnote reference"/>
    <w:uiPriority w:val="99"/>
    <w:semiHidden/>
    <w:unhideWhenUsed/>
    <w:rsid w:val="00F723DD"/>
    <w:rPr>
      <w:vertAlign w:val="superscript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76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CD3761"/>
    <w:rPr>
      <w:rFonts w:ascii="Arial" w:hAnsi="Arial"/>
      <w:b/>
      <w:bCs/>
      <w:i/>
      <w:iCs/>
      <w:color w:val="4F81BD"/>
      <w:sz w:val="20"/>
    </w:rPr>
  </w:style>
  <w:style w:type="paragraph" w:customStyle="1" w:styleId="Note">
    <w:name w:val="Note"/>
    <w:next w:val="BodyText"/>
    <w:qFormat/>
    <w:rsid w:val="00FE36C5"/>
    <w:pPr>
      <w:numPr>
        <w:numId w:val="15"/>
      </w:numPr>
      <w:pBdr>
        <w:top w:val="single" w:sz="4" w:space="1" w:color="auto"/>
        <w:bottom w:val="single" w:sz="4" w:space="1" w:color="auto"/>
      </w:pBdr>
      <w:tabs>
        <w:tab w:val="left" w:pos="720"/>
      </w:tabs>
      <w:spacing w:before="240" w:after="120"/>
      <w:ind w:left="1080"/>
    </w:pPr>
    <w:rPr>
      <w:rFonts w:ascii="Arial" w:eastAsia="Cambria" w:hAnsi="Arial" w:cs="Arial"/>
      <w:noProof/>
      <w:color w:val="414141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400D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8400D0"/>
    <w:rPr>
      <w:rFonts w:ascii="Tahoma" w:hAnsi="Tahoma" w:cs="Tahoma"/>
      <w:color w:val="414141"/>
      <w:sz w:val="16"/>
      <w:szCs w:val="16"/>
    </w:rPr>
  </w:style>
  <w:style w:type="paragraph" w:customStyle="1" w:styleId="DocVersion">
    <w:name w:val="Doc Version"/>
    <w:basedOn w:val="Normal"/>
    <w:qFormat/>
    <w:rsid w:val="00BB5CFB"/>
    <w:pPr>
      <w:spacing w:before="500" w:after="200" w:line="276" w:lineRule="auto"/>
      <w:ind w:left="3168"/>
    </w:pPr>
    <w:rPr>
      <w:rFonts w:cs="Arial"/>
      <w:b/>
      <w:color w:val="auto"/>
    </w:rPr>
  </w:style>
  <w:style w:type="paragraph" w:customStyle="1" w:styleId="DocDate">
    <w:name w:val="Doc Date"/>
    <w:basedOn w:val="DocVersion"/>
    <w:next w:val="Normal"/>
    <w:qFormat/>
    <w:rsid w:val="006B1ECD"/>
    <w:pPr>
      <w:spacing w:before="360" w:after="5300" w:line="240" w:lineRule="auto"/>
    </w:pPr>
    <w:rPr>
      <w:sz w:val="18"/>
    </w:rPr>
  </w:style>
  <w:style w:type="paragraph" w:customStyle="1" w:styleId="DocSubTitle">
    <w:name w:val="Doc Sub Title"/>
    <w:basedOn w:val="Normal"/>
    <w:next w:val="Normal"/>
    <w:qFormat/>
    <w:rsid w:val="009F5A3D"/>
    <w:pPr>
      <w:spacing w:before="600"/>
      <w:ind w:left="3168"/>
    </w:pPr>
    <w:rPr>
      <w:rFonts w:cs="Arial"/>
      <w:b/>
      <w:color w:val="FFFFFF"/>
      <w:sz w:val="22"/>
    </w:rPr>
  </w:style>
  <w:style w:type="paragraph" w:customStyle="1" w:styleId="DocName">
    <w:name w:val="Doc Name"/>
    <w:basedOn w:val="Normal"/>
    <w:next w:val="Normal"/>
    <w:qFormat/>
    <w:rsid w:val="00C44BAF"/>
    <w:pPr>
      <w:spacing w:before="3980" w:after="200" w:line="276" w:lineRule="auto"/>
      <w:ind w:left="3168"/>
    </w:pPr>
    <w:rPr>
      <w:rFonts w:cs="Arial"/>
      <w:b/>
      <w:color w:val="FFFFFF"/>
      <w:sz w:val="32"/>
    </w:rPr>
  </w:style>
  <w:style w:type="paragraph" w:customStyle="1" w:styleId="CustomerLogo">
    <w:name w:val="Customer Logo"/>
    <w:basedOn w:val="Normal"/>
    <w:next w:val="Normal"/>
    <w:qFormat/>
    <w:rsid w:val="00A8601F"/>
    <w:pPr>
      <w:spacing w:before="1440"/>
      <w:jc w:val="right"/>
    </w:pPr>
  </w:style>
  <w:style w:type="paragraph" w:customStyle="1" w:styleId="CopyrightTitle">
    <w:name w:val="Copyright_Title"/>
    <w:basedOn w:val="Normal"/>
    <w:next w:val="Normal"/>
    <w:qFormat/>
    <w:rsid w:val="001822F9"/>
    <w:pPr>
      <w:spacing w:before="0" w:after="0"/>
    </w:pPr>
    <w:rPr>
      <w:b/>
      <w:sz w:val="16"/>
      <w:szCs w:val="16"/>
    </w:rPr>
  </w:style>
  <w:style w:type="paragraph" w:customStyle="1" w:styleId="Copyright">
    <w:name w:val="Copyright"/>
    <w:basedOn w:val="CopyrightTitle"/>
    <w:qFormat/>
    <w:rsid w:val="001822F9"/>
    <w:rPr>
      <w:b w:val="0"/>
    </w:rPr>
  </w:style>
  <w:style w:type="paragraph" w:customStyle="1" w:styleId="NTTLogo">
    <w:name w:val="NTT Logo"/>
    <w:basedOn w:val="Normal"/>
    <w:qFormat/>
    <w:rsid w:val="009F2A0E"/>
    <w:pPr>
      <w:spacing w:before="0" w:after="2000"/>
      <w:jc w:val="right"/>
    </w:pPr>
  </w:style>
  <w:style w:type="paragraph" w:customStyle="1" w:styleId="DocTitle">
    <w:name w:val="Doc Title"/>
    <w:basedOn w:val="DocName"/>
    <w:qFormat/>
    <w:rsid w:val="00FC69AB"/>
    <w:pPr>
      <w:spacing w:before="2400" w:line="240" w:lineRule="auto"/>
      <w:ind w:left="2880"/>
    </w:pPr>
  </w:style>
  <w:style w:type="paragraph" w:customStyle="1" w:styleId="InformationTypeLabelling">
    <w:name w:val="Information Type Labelling"/>
    <w:basedOn w:val="Normal"/>
    <w:next w:val="Normal"/>
    <w:qFormat/>
    <w:rsid w:val="00C21DA1"/>
    <w:pPr>
      <w:spacing w:before="0" w:after="60"/>
    </w:pPr>
    <w:rPr>
      <w:color w:val="auto"/>
      <w:sz w:val="16"/>
    </w:rPr>
  </w:style>
  <w:style w:type="paragraph" w:styleId="NormalWeb">
    <w:name w:val="Normal (Web)"/>
    <w:basedOn w:val="Normal"/>
    <w:uiPriority w:val="99"/>
    <w:semiHidden/>
    <w:unhideWhenUsed/>
    <w:rsid w:val="0000425B"/>
    <w:pPr>
      <w:spacing w:before="100" w:beforeAutospacing="1" w:after="100" w:afterAutospacing="1"/>
    </w:pPr>
    <w:rPr>
      <w:rFonts w:ascii="Times New Roman" w:eastAsia="Times New Roman" w:hAnsi="Times New Roman"/>
      <w:color w:val="auto"/>
      <w:sz w:val="24"/>
      <w:szCs w:val="24"/>
      <w:lang w:eastAsia="zh-C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0425B"/>
    <w:pPr>
      <w:spacing w:before="0" w:after="0"/>
    </w:pPr>
    <w:rPr>
      <w:rFonts w:ascii="Calibri" w:eastAsiaTheme="minorEastAsia" w:hAnsi="Calibri" w:cstheme="minorBidi"/>
      <w:color w:val="auto"/>
      <w:sz w:val="22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425B"/>
    <w:rPr>
      <w:rFonts w:eastAsiaTheme="minorEastAsia" w:cstheme="minorBidi"/>
      <w:sz w:val="22"/>
      <w:szCs w:val="21"/>
      <w:lang w:eastAsia="zh-CN"/>
    </w:rPr>
  </w:style>
  <w:style w:type="paragraph" w:customStyle="1" w:styleId="Table-bullet1">
    <w:name w:val="Table-bullet1"/>
    <w:basedOn w:val="Normal"/>
    <w:uiPriority w:val="99"/>
    <w:rsid w:val="0000425B"/>
    <w:pPr>
      <w:numPr>
        <w:numId w:val="38"/>
      </w:numPr>
      <w:tabs>
        <w:tab w:val="right" w:leader="dot" w:pos="8640"/>
      </w:tabs>
      <w:spacing w:before="60" w:after="60"/>
      <w:outlineLvl w:val="0"/>
    </w:pPr>
    <w:rPr>
      <w:rFonts w:ascii="Times New Roman" w:eastAsia="Batang" w:hAnsi="Times New Roman"/>
      <w:color w:val="auto"/>
      <w:spacing w:val="-5"/>
      <w:szCs w:val="20"/>
    </w:rPr>
  </w:style>
  <w:style w:type="character" w:customStyle="1" w:styleId="apple-converted-space">
    <w:name w:val="apple-converted-space"/>
    <w:basedOn w:val="DefaultParagraphFont"/>
    <w:rsid w:val="0000425B"/>
  </w:style>
  <w:style w:type="paragraph" w:styleId="TOCHeading">
    <w:name w:val="TOC Heading"/>
    <w:basedOn w:val="Heading1"/>
    <w:next w:val="Normal"/>
    <w:uiPriority w:val="39"/>
    <w:unhideWhenUsed/>
    <w:qFormat/>
    <w:rsid w:val="0000425B"/>
    <w:pPr>
      <w:keepLines/>
      <w:pageBreakBefore w:val="0"/>
      <w:numPr>
        <w:numId w:val="0"/>
      </w:numPr>
      <w:tabs>
        <w:tab w:val="clear" w:pos="72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405F9D" w:themeColor="accent1" w:themeShade="BF"/>
      <w:sz w:val="28"/>
      <w:lang w:eastAsia="ja-JP"/>
    </w:rPr>
  </w:style>
  <w:style w:type="paragraph" w:customStyle="1" w:styleId="Spacer">
    <w:name w:val="Spacer"/>
    <w:basedOn w:val="Normal"/>
    <w:rsid w:val="0000425B"/>
    <w:pPr>
      <w:spacing w:before="0" w:after="0" w:line="260" w:lineRule="atLeast"/>
    </w:pPr>
    <w:rPr>
      <w:rFonts w:eastAsia="Times New Roman" w:cs="Arial"/>
      <w:color w:val="auto"/>
      <w:sz w:val="16"/>
      <w:szCs w:val="20"/>
    </w:rPr>
  </w:style>
  <w:style w:type="paragraph" w:customStyle="1" w:styleId="TableText">
    <w:name w:val="Table Text"/>
    <w:basedOn w:val="Normal"/>
    <w:rsid w:val="0000425B"/>
    <w:pPr>
      <w:spacing w:before="40" w:after="40"/>
    </w:pPr>
    <w:rPr>
      <w:rFonts w:eastAsia="PMingLiU"/>
      <w:color w:val="auto"/>
      <w:szCs w:val="20"/>
      <w:lang w:val="en-GB"/>
    </w:rPr>
  </w:style>
  <w:style w:type="paragraph" w:customStyle="1" w:styleId="TableHeader">
    <w:name w:val="Table Header"/>
    <w:basedOn w:val="TableText"/>
    <w:next w:val="TableText"/>
    <w:rsid w:val="0000425B"/>
    <w:rPr>
      <w:b/>
    </w:rPr>
  </w:style>
  <w:style w:type="paragraph" w:styleId="Title">
    <w:name w:val="Title"/>
    <w:basedOn w:val="Normal"/>
    <w:link w:val="TitleChar"/>
    <w:qFormat/>
    <w:rsid w:val="0000425B"/>
    <w:pPr>
      <w:spacing w:before="0"/>
      <w:jc w:val="center"/>
    </w:pPr>
    <w:rPr>
      <w:rFonts w:ascii="Impact" w:eastAsia="Times New Roman" w:hAnsi="Impact"/>
      <w:b/>
      <w:color w:val="auto"/>
      <w:sz w:val="72"/>
      <w:szCs w:val="20"/>
    </w:rPr>
  </w:style>
  <w:style w:type="character" w:customStyle="1" w:styleId="TitleChar">
    <w:name w:val="Title Char"/>
    <w:basedOn w:val="DefaultParagraphFont"/>
    <w:link w:val="Title"/>
    <w:rsid w:val="0000425B"/>
    <w:rPr>
      <w:rFonts w:ascii="Impact" w:eastAsia="Times New Roman" w:hAnsi="Impact"/>
      <w:b/>
      <w:sz w:val="72"/>
    </w:rPr>
  </w:style>
  <w:style w:type="paragraph" w:styleId="Subtitle">
    <w:name w:val="Subtitle"/>
    <w:basedOn w:val="Normal"/>
    <w:link w:val="SubtitleChar"/>
    <w:qFormat/>
    <w:rsid w:val="0000425B"/>
    <w:pPr>
      <w:spacing w:before="0"/>
    </w:pPr>
    <w:rPr>
      <w:rFonts w:ascii="Times" w:eastAsia="Times New Roman" w:hAnsi="Times"/>
      <w:b/>
      <w:i/>
      <w:color w:val="0000FF"/>
      <w:sz w:val="48"/>
      <w:szCs w:val="20"/>
    </w:rPr>
  </w:style>
  <w:style w:type="character" w:customStyle="1" w:styleId="SubtitleChar">
    <w:name w:val="Subtitle Char"/>
    <w:basedOn w:val="DefaultParagraphFont"/>
    <w:link w:val="Subtitle"/>
    <w:rsid w:val="0000425B"/>
    <w:rPr>
      <w:rFonts w:ascii="Times" w:eastAsia="Times New Roman" w:hAnsi="Times"/>
      <w:b/>
      <w:i/>
      <w:color w:val="0000FF"/>
      <w:sz w:val="48"/>
    </w:rPr>
  </w:style>
  <w:style w:type="table" w:styleId="PlainTable1">
    <w:name w:val="Plain Table 1"/>
    <w:basedOn w:val="TableNormal"/>
    <w:uiPriority w:val="41"/>
    <w:rsid w:val="00ED455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cid:image003.jpg@01D5A1B5.BFA4D1A0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cid:image002.jpg@01D5A1B2.0E1D75C0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40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42974\Documents\PAS%20Share%20drive%20docs\New%20docs\Schedule%20EDV%20and%20ViWeb%20Scripts.dotx" TargetMode="External"/></Relationships>
</file>

<file path=word/theme/theme1.xml><?xml version="1.0" encoding="utf-8"?>
<a:theme xmlns:a="http://schemas.openxmlformats.org/drawingml/2006/main" name="Office Theme">
  <a:themeElements>
    <a:clrScheme name="NTT DATA Service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6785C1"/>
      </a:accent1>
      <a:accent2>
        <a:srgbClr val="0080B1"/>
      </a:accent2>
      <a:accent3>
        <a:srgbClr val="0F1C50"/>
      </a:accent3>
      <a:accent4>
        <a:srgbClr val="E6B600"/>
      </a:accent4>
      <a:accent5>
        <a:srgbClr val="BC4328"/>
      </a:accent5>
      <a:accent6>
        <a:srgbClr val="83B254"/>
      </a:accent6>
      <a:hlink>
        <a:srgbClr val="AA3C8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17d3ae8-e564-45a5-8f59-b1b436a8e5e0">
      <UserInfo>
        <DisplayName>Mettugari, Mrudula</DisplayName>
        <AccountId>12367</AccountId>
        <AccountType/>
      </UserInfo>
      <UserInfo>
        <DisplayName>Lima, Rafael</DisplayName>
        <AccountId>33165</AccountId>
        <AccountType/>
      </UserInfo>
    </SharedWithUsers>
    <Note xmlns="5f1acb3b-4c15-48e0-9cba-3dcd1b969bcf">0</Note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9B5C4430267F45870330F4F25EDA48" ma:contentTypeVersion="12" ma:contentTypeDescription="Create a new document." ma:contentTypeScope="" ma:versionID="ab1f61f42fb1e75ef68c5426d3f27be6">
  <xsd:schema xmlns:xsd="http://www.w3.org/2001/XMLSchema" xmlns:xs="http://www.w3.org/2001/XMLSchema" xmlns:p="http://schemas.microsoft.com/office/2006/metadata/properties" xmlns:ns2="917d3ae8-e564-45a5-8f59-b1b436a8e5e0" xmlns:ns3="5f1acb3b-4c15-48e0-9cba-3dcd1b969bcf" targetNamespace="http://schemas.microsoft.com/office/2006/metadata/properties" ma:root="true" ma:fieldsID="cb043e2d67cf911ccf3a08871444f565" ns2:_="" ns3:_="">
    <xsd:import namespace="917d3ae8-e564-45a5-8f59-b1b436a8e5e0"/>
    <xsd:import namespace="5f1acb3b-4c15-48e0-9cba-3dcd1b969bc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No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7d3ae8-e564-45a5-8f59-b1b436a8e5e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1acb3b-4c15-48e0-9cba-3dcd1b969b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Note" ma:index="17" nillable="true" ma:displayName="Note " ma:default="0" ma:format="Dropdown" ma:internalName="Note">
      <xsd:simpleType>
        <xsd:restriction base="dms:Text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E8976-1068-429A-A7F4-3A54039E9228}">
  <ds:schemaRefs>
    <ds:schemaRef ds:uri="http://schemas.microsoft.com/office/2006/metadata/properties"/>
    <ds:schemaRef ds:uri="http://schemas.microsoft.com/office/infopath/2007/PartnerControls"/>
    <ds:schemaRef ds:uri="917d3ae8-e564-45a5-8f59-b1b436a8e5e0"/>
    <ds:schemaRef ds:uri="5f1acb3b-4c15-48e0-9cba-3dcd1b969bcf"/>
  </ds:schemaRefs>
</ds:datastoreItem>
</file>

<file path=customXml/itemProps2.xml><?xml version="1.0" encoding="utf-8"?>
<ds:datastoreItem xmlns:ds="http://schemas.openxmlformats.org/officeDocument/2006/customXml" ds:itemID="{B05DFBEB-CA78-4659-9194-060917A13B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7d3ae8-e564-45a5-8f59-b1b436a8e5e0"/>
    <ds:schemaRef ds:uri="5f1acb3b-4c15-48e0-9cba-3dcd1b969b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BB28AC0-7265-47F8-8C92-81DED3FFA59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7B8965-0333-459F-A962-948012449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Schedule EDV and ViWeb Scripts</Template>
  <TotalTime>1</TotalTime>
  <Pages>17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Document Template</vt:lpstr>
    </vt:vector>
  </TitlesOfParts>
  <Company>Keane India</Company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Document Template</dc:title>
  <dc:subject>&lt;&lt;Document Sub Title&gt;&gt;</dc:subject>
  <dc:creator>Kapoor, Jyoti</dc:creator>
  <cp:keywords>No Restrictions</cp:keywords>
  <dc:description>Generic Word document template in Office 2007 format</dc:description>
  <cp:lastModifiedBy>Yanamala, Gangadara</cp:lastModifiedBy>
  <cp:revision>2</cp:revision>
  <cp:lastPrinted>2019-11-22T23:26:00Z</cp:lastPrinted>
  <dcterms:created xsi:type="dcterms:W3CDTF">2019-11-22T23:27:00Z</dcterms:created>
  <dcterms:modified xsi:type="dcterms:W3CDTF">2019-11-22T23:27:00Z</dcterms:modified>
  <cp:category>&lt;&lt;Document Date&gt;&gt;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0x010100C59B5C4430267F45870330F4F25EDA48</vt:lpwstr>
  </property>
  <property fmtid="{D5CDD505-2E9C-101B-9397-08002B2CF9AE}" pid="3" name="Geography">
    <vt:lpwstr>2;#Global|22e09cd4-9c82-4af0-9db9-2c9be850668b</vt:lpwstr>
  </property>
  <property fmtid="{D5CDD505-2E9C-101B-9397-08002B2CF9AE}" pid="4" name="Stack Order">
    <vt:lpwstr>5</vt:lpwstr>
  </property>
  <property fmtid="{D5CDD505-2E9C-101B-9397-08002B2CF9AE}" pid="5" name="Sub-Category">
    <vt:lpwstr>;#Template;#</vt:lpwstr>
  </property>
  <property fmtid="{D5CDD505-2E9C-101B-9397-08002B2CF9AE}" pid="6" name="IconOverlay">
    <vt:lpwstr/>
  </property>
  <property fmtid="{D5CDD505-2E9C-101B-9397-08002B2CF9AE}" pid="7" name="TaxCatchAll">
    <vt:lpwstr>2;#</vt:lpwstr>
  </property>
  <property fmtid="{D5CDD505-2E9C-101B-9397-08002B2CF9AE}" pid="8" name="d1e031988e274bd39d4592bbd27531ed">
    <vt:lpwstr>Global|22e09cd4-9c82-4af0-9db9-2c9be850668b</vt:lpwstr>
  </property>
  <property fmtid="{D5CDD505-2E9C-101B-9397-08002B2CF9AE}" pid="9" name="PublishingExpirationDate">
    <vt:lpwstr/>
  </property>
  <property fmtid="{D5CDD505-2E9C-101B-9397-08002B2CF9AE}" pid="10" name="PublishingStartDate">
    <vt:lpwstr/>
  </property>
  <property fmtid="{D5CDD505-2E9C-101B-9397-08002B2CF9AE}" pid="11" name="Category">
    <vt:lpwstr>Tools</vt:lpwstr>
  </property>
  <property fmtid="{D5CDD505-2E9C-101B-9397-08002B2CF9AE}" pid="12" name="TitusGUID">
    <vt:lpwstr>515527bf-9fe9-4a57-8ed8-3ebf33ec411d</vt:lpwstr>
  </property>
  <property fmtid="{D5CDD505-2E9C-101B-9397-08002B2CF9AE}" pid="13" name="Document Creator">
    <vt:lpwstr/>
  </property>
  <property fmtid="{D5CDD505-2E9C-101B-9397-08002B2CF9AE}" pid="14" name="Document Editor">
    <vt:lpwstr/>
  </property>
  <property fmtid="{D5CDD505-2E9C-101B-9397-08002B2CF9AE}" pid="15" name="Classification">
    <vt:lpwstr>No Restrictions</vt:lpwstr>
  </property>
  <property fmtid="{D5CDD505-2E9C-101B-9397-08002B2CF9AE}" pid="16" name="Sublabels">
    <vt:lpwstr/>
  </property>
</Properties>
</file>